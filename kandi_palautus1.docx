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74FFF">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74FFF">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74FFF">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274FFF"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5284363"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274FFF"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274FFF"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274FFF"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274FFF"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274FFF"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274FFF"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274FFF"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274FFF"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274FFF"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274FFF"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274FFF"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lastRenderedPageBreak/>
        <w:t>3. Mittausjärjestelyt</w:t>
      </w:r>
      <w:bookmarkEnd w:id="17"/>
    </w:p>
    <w:p w:rsidR="00F46B7E" w:rsidRPr="00062DC9" w:rsidRDefault="00F46B7E" w:rsidP="00F46B7E">
      <w:pPr>
        <w:rPr>
          <w:rFonts w:ascii="Times New Roman" w:hAnsi="Times New Roman" w:cs="Times New Roman"/>
        </w:rPr>
      </w:pPr>
      <w:r w:rsidRPr="00062DC9">
        <w:rPr>
          <w:rFonts w:ascii="Times New Roman" w:hAnsi="Times New Roman" w:cs="Times New Roman"/>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Pr="00062DC9" w:rsidRDefault="00F46B7E" w:rsidP="00F46B7E">
      <w:pPr>
        <w:rPr>
          <w:rFonts w:ascii="Times New Roman" w:hAnsi="Times New Roman" w:cs="Times New Roman"/>
        </w:rPr>
      </w:pPr>
      <w:r w:rsidRPr="00062DC9">
        <w:rPr>
          <w:rFonts w:ascii="Times New Roman" w:hAnsi="Times New Roman" w:cs="Times New Roman"/>
        </w:rP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062DC9">
        <w:rPr>
          <w:rFonts w:ascii="Times New Roman" w:hAnsi="Times New Roman" w:cs="Times New Roman"/>
        </w:rPr>
        <w:t xml:space="preserve"> mittauksissa ja mittauskamppanj</w:t>
      </w:r>
      <w:r w:rsidRPr="00062DC9">
        <w:rPr>
          <w:rFonts w:ascii="Times New Roman" w:hAnsi="Times New Roman" w:cs="Times New Roman"/>
        </w:rPr>
        <w:t xml:space="preserve">oissa. </w:t>
      </w:r>
      <w:r w:rsidR="00C6430D" w:rsidRPr="00062DC9">
        <w:rPr>
          <w:rFonts w:ascii="Times New Roman" w:hAnsi="Times New Roman" w:cs="Times New Roman"/>
        </w:rPr>
        <w:t xml:space="preserve">Auton sisätilat jakautuva kahteen osaan. Edessä on kuskin, apukuskin ja mittaajan tuolit ja yksi pöytä. Takaosassa on taitettavia hyllyjä, jotka sopivat mittauslaitteiden asettamiseen ja kuljettamiseen. </w:t>
      </w:r>
      <w:r w:rsidRPr="00062DC9">
        <w:rPr>
          <w:rFonts w:ascii="Times New Roman" w:hAnsi="Times New Roman" w:cs="Times New Roman"/>
        </w:rPr>
        <w:t xml:space="preserve">Mobiililaboratoriossa on viisi erillistä näytteenottolinjaa happoteräsputkesta hiukkasille ja viisi erillistä näytteenottolinjaa teflonista kaasuille. </w:t>
      </w:r>
      <w:r w:rsidR="00C6430D" w:rsidRPr="00062DC9">
        <w:rPr>
          <w:rFonts w:ascii="Times New Roman" w:hAnsi="Times New Roman" w:cs="Times New Roman"/>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Tässä työssä määritettiin häviöt auton keulassa tuulilasin yläpuolella olevasta mittauslinjasta, sillä tämä on selvästi suurimmassa käytössä kaikista linjoista. Kuvassa 3.1 on esitettynä </w:t>
      </w:r>
      <w:r w:rsidR="00575832" w:rsidRPr="00062DC9">
        <w:rPr>
          <w:rFonts w:ascii="Times New Roman" w:hAnsi="Times New Roman" w:cs="Times New Roman"/>
        </w:rPr>
        <w:t xml:space="preserve">periaatteellinen </w:t>
      </w:r>
      <w:r w:rsidRPr="00062DC9">
        <w:rPr>
          <w:rFonts w:ascii="Times New Roman" w:hAnsi="Times New Roman" w:cs="Times New Roman"/>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3" o:title=""/>
          </v:shape>
          <o:OLEObject Type="Embed" ProgID="Visio.Drawing.15" ShapeID="_x0000_i1026" DrawAspect="Content" ObjectID="_1535284364"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mobiilaboratoriosta </w:t>
      </w:r>
      <w:r w:rsidRPr="00062DC9">
        <w:rPr>
          <w:rFonts w:ascii="Times New Roman" w:hAnsi="Times New Roman" w:cs="Times New Roman"/>
          <w:sz w:val="18"/>
          <w:szCs w:val="18"/>
        </w:rPr>
        <w:t>a) sivulta b) ylhäältä</w:t>
      </w:r>
      <w:r w:rsidR="00134D6A" w:rsidRPr="00062DC9">
        <w:rPr>
          <w:rFonts w:ascii="Times New Roman" w:hAnsi="Times New Roman" w:cs="Times New Roman"/>
          <w:sz w:val="18"/>
          <w:szCs w:val="18"/>
        </w:rPr>
        <w:t>. Kuvasta b) näkyy kuinka putki tekee kaksi mutkaa auton sisällä,</w:t>
      </w:r>
    </w:p>
    <w:p w:rsidR="00F46B7E" w:rsidRPr="00062DC9" w:rsidRDefault="00C6430D" w:rsidP="00F46B7E">
      <w:pPr>
        <w:rPr>
          <w:rFonts w:ascii="Times New Roman" w:hAnsi="Times New Roman" w:cs="Times New Roman"/>
        </w:rPr>
      </w:pPr>
      <w:r w:rsidRPr="00062DC9">
        <w:rPr>
          <w:rFonts w:ascii="Times New Roman" w:hAnsi="Times New Roman" w:cs="Times New Roman"/>
        </w:rPr>
        <w:t>Kuten kuvasta 3.1</w:t>
      </w:r>
      <w:r w:rsidR="00134D6A" w:rsidRPr="00062DC9">
        <w:rPr>
          <w:rFonts w:ascii="Times New Roman" w:hAnsi="Times New Roman" w:cs="Times New Roman"/>
        </w:rPr>
        <w:t>a</w:t>
      </w:r>
      <w:r w:rsidRPr="00062DC9">
        <w:rPr>
          <w:rFonts w:ascii="Times New Roman" w:hAnsi="Times New Roman" w:cs="Times New Roman"/>
        </w:rPr>
        <w:t xml:space="preserve"> näkee, m</w:t>
      </w:r>
      <w:r w:rsidR="00F46B7E" w:rsidRPr="00062DC9">
        <w:rPr>
          <w:rFonts w:ascii="Times New Roman" w:hAnsi="Times New Roman" w:cs="Times New Roman"/>
        </w:rPr>
        <w:t xml:space="preserve">itattava linja on 2.1 metrin korkeudella maasta. Sen pituus on 2.5 m ja sisähalkaisija 12 mm. Kuvasta 3.1 b näkee </w:t>
      </w:r>
      <w:r w:rsidRPr="00062DC9">
        <w:rPr>
          <w:rFonts w:ascii="Times New Roman" w:hAnsi="Times New Roman" w:cs="Times New Roman"/>
        </w:rPr>
        <w:t>tarkemmin, miten linja menee auton sisällä</w:t>
      </w:r>
      <w:r w:rsidR="00F46B7E" w:rsidRPr="00062DC9">
        <w:rPr>
          <w:rFonts w:ascii="Times New Roman" w:hAnsi="Times New Roman" w:cs="Times New Roman"/>
        </w:rPr>
        <w:t xml:space="preserve">. </w:t>
      </w:r>
      <w:r w:rsidRPr="00062DC9">
        <w:rPr>
          <w:rFonts w:ascii="Times New Roman" w:hAnsi="Times New Roman" w:cs="Times New Roman"/>
        </w:rPr>
        <w:t>Näytelinja tekee kaksi 90° mutkaa. Näyteputki on tehty happoteräsputkesta, eli johtavasta materiaalista, joten elektrostaattisesta asettumisesta johtuvia häviöitä ei putkessa tapahdu.</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Kuvaan 3.2 on määritetty auton linjastossa tapahtuvat teoreettiset kuljetushäviöt 30 lpm virtauksella.</w:t>
      </w:r>
      <w:r w:rsidR="007A2B97" w:rsidRPr="00062DC9">
        <w:rPr>
          <w:rFonts w:ascii="Times New Roman" w:hAnsi="Times New Roman" w:cs="Times New Roman"/>
        </w:rPr>
        <w:t xml:space="preserve"> </w:t>
      </w:r>
      <w:r w:rsidR="007D18B3" w:rsidRPr="00062DC9">
        <w:rPr>
          <w:rFonts w:ascii="Times New Roman" w:hAnsi="Times New Roman" w:cs="Times New Roman"/>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062DC9" w:rsidRDefault="007D18B3" w:rsidP="006D6AD5">
      <w:pPr>
        <w:rPr>
          <w:rFonts w:ascii="Times New Roman" w:hAnsi="Times New Roman" w:cs="Times New Roman"/>
          <w:sz w:val="18"/>
          <w:szCs w:val="18"/>
        </w:rPr>
      </w:pPr>
    </w:p>
    <w:p w:rsidR="00F46B7E" w:rsidRPr="00062DC9" w:rsidRDefault="00575832" w:rsidP="00F46B7E">
      <w:pPr>
        <w:rPr>
          <w:rFonts w:ascii="Times New Roman" w:hAnsi="Times New Roman" w:cs="Times New Roman"/>
        </w:rPr>
      </w:pPr>
      <w:r w:rsidRPr="00062DC9">
        <w:rPr>
          <w:rFonts w:ascii="Times New Roman" w:hAnsi="Times New Roman" w:cs="Times New Roman"/>
        </w:rPr>
        <w:lastRenderedPageBreak/>
        <w:t>Kuvan 3.2 mukaan</w:t>
      </w:r>
      <w:r w:rsidR="00F46B7E" w:rsidRPr="00062DC9">
        <w:rPr>
          <w:rFonts w:ascii="Times New Roman" w:hAnsi="Times New Roman" w:cs="Times New Roman"/>
        </w:rPr>
        <w:t xml:space="preserve"> mutkahäviöt dominoivat verrattuna muihin </w:t>
      </w:r>
      <w:r w:rsidRPr="00062DC9">
        <w:rPr>
          <w:rFonts w:ascii="Times New Roman" w:hAnsi="Times New Roman" w:cs="Times New Roman"/>
        </w:rPr>
        <w:t>häviö</w:t>
      </w:r>
      <w:r w:rsidR="00F46B7E" w:rsidRPr="00062DC9">
        <w:rPr>
          <w:rFonts w:ascii="Times New Roman" w:hAnsi="Times New Roman" w:cs="Times New Roman"/>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062DC9">
        <w:rPr>
          <w:rFonts w:ascii="Times New Roman" w:hAnsi="Times New Roman" w:cs="Times New Roman"/>
        </w:rPr>
        <w:t xml:space="preserve"> </w:t>
      </w:r>
    </w:p>
    <w:p w:rsidR="007D18B3" w:rsidRPr="00062DC9" w:rsidRDefault="007A75D6" w:rsidP="00F46B7E">
      <w:pPr>
        <w:rPr>
          <w:rFonts w:ascii="Times New Roman" w:hAnsi="Times New Roman" w:cs="Times New Roman"/>
        </w:rPr>
      </w:pPr>
      <w:r w:rsidRPr="00062DC9">
        <w:rPr>
          <w:rFonts w:ascii="Times New Roman" w:hAnsi="Times New Roman" w:cs="Times New Roman"/>
        </w:rPr>
        <w:t xml:space="preserve">Kuvasta 3.3 huomataan, </w:t>
      </w:r>
      <w:r w:rsidR="007D18B3" w:rsidRPr="00062DC9">
        <w:rPr>
          <w:rFonts w:ascii="Times New Roman" w:hAnsi="Times New Roman" w:cs="Times New Roman"/>
        </w:rPr>
        <w:t>että pienillä hiukkasilla</w:t>
      </w:r>
      <w:r w:rsidRPr="00062DC9">
        <w:rPr>
          <w:rFonts w:ascii="Times New Roman" w:hAnsi="Times New Roman" w:cs="Times New Roman"/>
        </w:rPr>
        <w:t xml:space="preserve"> (&lt; 10 nm)</w:t>
      </w:r>
      <w:r w:rsidR="007D18B3" w:rsidRPr="00062DC9">
        <w:rPr>
          <w:rFonts w:ascii="Times New Roman" w:hAnsi="Times New Roman" w:cs="Times New Roman"/>
        </w:rPr>
        <w:t xml:space="preserve"> virtauksen muuttaminen ei vaikuta paljon häviöihin. Häviöt ovat hyvin lähellä toisiaan, mutta kuitenkin suurilla virtauksilla läpäisy on suurempi eli häviöt ovat hiukan pienempiä. Isoilla hiukkasilla</w:t>
      </w:r>
      <w:r w:rsidRPr="00062DC9">
        <w:rPr>
          <w:rFonts w:ascii="Times New Roman" w:hAnsi="Times New Roman" w:cs="Times New Roman"/>
        </w:rPr>
        <w:t xml:space="preserve"> (&gt; 10 µm)</w:t>
      </w:r>
      <w:r w:rsidR="007D18B3" w:rsidRPr="00062DC9">
        <w:rPr>
          <w:rFonts w:ascii="Times New Roman" w:hAnsi="Times New Roman" w:cs="Times New Roman"/>
        </w:rPr>
        <w:t xml:space="preserve"> taas tilanne on päinvastainen. Isoilla virtauksilla </w:t>
      </w:r>
      <w:r w:rsidRPr="00062DC9">
        <w:rPr>
          <w:rFonts w:ascii="Times New Roman" w:hAnsi="Times New Roman" w:cs="Times New Roman"/>
        </w:rPr>
        <w:t xml:space="preserve">häviöt ovat suurempia, eli läpäisy on pienempi. </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Pr="00062DC9" w:rsidRDefault="00F46B7E" w:rsidP="00F46B7E">
      <w:pPr>
        <w:rPr>
          <w:rFonts w:ascii="Times New Roman" w:hAnsi="Times New Roman" w:cs="Times New Roman"/>
        </w:rPr>
      </w:pPr>
      <w:r w:rsidRPr="00062DC9">
        <w:rPr>
          <w:rFonts w:ascii="Times New Roman" w:hAnsi="Times New Roman" w:cs="Times New Roman"/>
        </w:rPr>
        <w:t>Tässä työssä mittaukset jaettiin kahteen osaan; pieniin ja isoihin hiukkasiin. Molempiin mittauksiin valittiin</w:t>
      </w:r>
      <w:r w:rsidR="007A2B97" w:rsidRPr="00062DC9">
        <w:rPr>
          <w:rFonts w:ascii="Times New Roman" w:hAnsi="Times New Roman" w:cs="Times New Roman"/>
        </w:rPr>
        <w:t xml:space="preserve"> tarkoituksenmukaiset</w:t>
      </w:r>
      <w:r w:rsidRPr="00062DC9">
        <w:rPr>
          <w:rFonts w:ascii="Times New Roman" w:hAnsi="Times New Roman" w:cs="Times New Roman"/>
        </w:rP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Pr="00062DC9" w:rsidRDefault="00F46B7E" w:rsidP="00F46B7E">
      <w:pPr>
        <w:rPr>
          <w:rFonts w:ascii="Times New Roman" w:hAnsi="Times New Roman" w:cs="Times New Roman"/>
        </w:rPr>
      </w:pPr>
      <w:r w:rsidRPr="00062DC9">
        <w:rPr>
          <w:rFonts w:ascii="Times New Roman" w:hAnsi="Times New Roman" w:cs="Times New Roman"/>
          <w:i/>
        </w:rPr>
        <w:t>ELPI</w:t>
      </w:r>
      <w:r w:rsidRPr="00062DC9">
        <w:rPr>
          <w:rFonts w:ascii="Times New Roman" w:hAnsi="Times New Roman" w:cs="Times New Roman"/>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25pt;height:242.25pt" o:ole="">
            <v:imagedata r:id="rId17" o:title=""/>
          </v:shape>
          <o:OLEObject Type="Embed" ProgID="Visio.Drawing.15" ShapeID="_x0000_i1027" DrawAspect="Content" ObjectID="_1535284365"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062DC9">
        <w:rPr>
          <w:rFonts w:ascii="Times New Roman" w:hAnsi="Times New Roman" w:cs="Times New Roman"/>
          <w:i/>
          <w:sz w:val="18"/>
          <w:szCs w:val="18"/>
        </w:rPr>
        <w:t xml:space="preserve"> </w:t>
      </w:r>
      <w:r w:rsidR="007A75D6" w:rsidRPr="00062DC9">
        <w:rPr>
          <w:rFonts w:ascii="Times New Roman" w:hAnsi="Times New Roman" w:cs="Times New Roman"/>
          <w:i/>
          <w:sz w:val="18"/>
          <w:szCs w:val="18"/>
        </w:rPr>
        <w:t xml:space="preserve"> (mukaillen Hinds, 1998)</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Aerosoli tuodaan sisään suuttimesta, jonka läpimitta on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Pr="00062DC9">
        <w:rPr>
          <w:rFonts w:ascii="Times New Roman" w:hAnsi="Times New Roman" w:cs="Times New Roman"/>
        </w:rPr>
        <w:t>. Kohdattuaan impaktiolevyn, virtaus kääntyy. Osa hiukkasista eivät pysty seuraamaan ilman virtaus, sillä ne ovat liian suuria. Nämä hiukkaset törmäävät impaktiolevyyn ja tarttuvat siihen kiinni.</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ELPI:llä voidaan siis mitata aerosolin luovuttama varaus aikayksikköä kohti jokaiselle impaktoriasteelle. Tästä voidaan lopulta muodostaa aerosolihiukkasten kokojakauma.</w:t>
      </w:r>
    </w:p>
    <w:p w:rsidR="00F46B7E" w:rsidRPr="00062DC9" w:rsidRDefault="00F46B7E" w:rsidP="00F46B7E">
      <w:pPr>
        <w:rPr>
          <w:rFonts w:ascii="Times New Roman" w:hAnsi="Times New Roman" w:cs="Times New Roman"/>
        </w:rPr>
      </w:pPr>
      <w:r w:rsidRPr="00062DC9">
        <w:rPr>
          <w:rFonts w:ascii="Times New Roman" w:hAnsi="Times New Roman" w:cs="Times New Roman"/>
        </w:rPr>
        <w:t>Tavalllisessa ELPI:ssä on 12 impaktoriastetta ja sen alimman asteen katkaisukoko on 28.9 nm. ELPI+ on ELPI:n uudempi versio, jossa on 14 impaktoriastetta. Sen alimman a</w:t>
      </w:r>
      <w:r w:rsidR="00DF32D5" w:rsidRPr="00062DC9">
        <w:rPr>
          <w:rFonts w:ascii="Times New Roman" w:hAnsi="Times New Roman" w:cs="Times New Roman"/>
        </w:rPr>
        <w:t xml:space="preserve">steen katkaisukoko on 15,7 nm </w:t>
      </w:r>
      <w:r w:rsidRPr="00062DC9">
        <w:rPr>
          <w:rFonts w:ascii="Times New Roman" w:hAnsi="Times New Roman" w:cs="Times New Roman"/>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Pr="00062DC9" w:rsidRDefault="00F46B7E" w:rsidP="00F46B7E">
      <w:pPr>
        <w:rPr>
          <w:rFonts w:ascii="Times New Roman" w:hAnsi="Times New Roman" w:cs="Times New Roman"/>
        </w:rPr>
      </w:pPr>
      <w:r w:rsidRPr="00062DC9">
        <w:rPr>
          <w:rFonts w:ascii="Times New Roman" w:hAnsi="Times New Roman" w:cs="Times New Roman"/>
          <w:i/>
        </w:rPr>
        <w:t>UV-APS</w:t>
      </w:r>
      <w:r w:rsidRPr="00062DC9">
        <w:rPr>
          <w:rFonts w:ascii="Times New Roman" w:hAnsi="Times New Roman" w:cs="Times New Roman"/>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062DC9" w:rsidRDefault="00F46B7E" w:rsidP="00F46B7E">
      <w:pPr>
        <w:rPr>
          <w:rFonts w:ascii="Times New Roman" w:hAnsi="Times New Roman" w:cs="Times New Roman"/>
        </w:rPr>
      </w:pPr>
      <w:r w:rsidRPr="00062DC9">
        <w:rPr>
          <w:rFonts w:ascii="Times New Roman" w:hAnsi="Times New Roman" w:cs="Times New Roman"/>
        </w:rPr>
        <w:t>UV-APS havaitsee hiukkaset optisesti kahden laserin avulla. Laite imee näytteen (noin 1 lpm) ja suojavirtauksen (4 lpm).</w:t>
      </w:r>
      <w:r w:rsidR="00C76A1D" w:rsidRPr="00062DC9">
        <w:rPr>
          <w:rFonts w:ascii="Times New Roman" w:hAnsi="Times New Roman" w:cs="Times New Roman"/>
        </w:rPr>
        <w:t xml:space="preserve"> </w:t>
      </w:r>
      <w:r w:rsidR="00621B12" w:rsidRPr="00062DC9">
        <w:rPr>
          <w:rFonts w:ascii="Times New Roman" w:hAnsi="Times New Roman" w:cs="Times New Roman"/>
        </w:rPr>
        <w:t>Suojavirtaus voi olla näyteilmaa tai huoneilmaa. Näytev</w:t>
      </w:r>
      <w:r w:rsidR="007B69A3" w:rsidRPr="00062DC9">
        <w:rPr>
          <w:rFonts w:ascii="Times New Roman" w:hAnsi="Times New Roman" w:cs="Times New Roman"/>
        </w:rPr>
        <w:t>irtaus menee kahden suodattimen</w:t>
      </w:r>
      <w:r w:rsidR="00621B12" w:rsidRPr="00062DC9">
        <w:rPr>
          <w:rFonts w:ascii="Times New Roman" w:hAnsi="Times New Roman" w:cs="Times New Roman"/>
        </w:rPr>
        <w:t xml:space="preserve"> ja </w:t>
      </w:r>
      <w:r w:rsidR="007B69A3" w:rsidRPr="00062DC9">
        <w:rPr>
          <w:rFonts w:ascii="Times New Roman" w:hAnsi="Times New Roman" w:cs="Times New Roman"/>
        </w:rPr>
        <w:t xml:space="preserve">yhden </w:t>
      </w:r>
      <w:r w:rsidR="00621B12" w:rsidRPr="00062DC9">
        <w:rPr>
          <w:rFonts w:ascii="Times New Roman" w:hAnsi="Times New Roman" w:cs="Times New Roman"/>
        </w:rPr>
        <w:t xml:space="preserve">kriittisen aukon </w:t>
      </w:r>
      <w:r w:rsidR="00264310" w:rsidRPr="00062DC9">
        <w:rPr>
          <w:rFonts w:ascii="Times New Roman" w:hAnsi="Times New Roman" w:cs="Times New Roman"/>
        </w:rPr>
        <w:t>läpi,</w:t>
      </w:r>
      <w:r w:rsidR="00621B12" w:rsidRPr="00062DC9">
        <w:rPr>
          <w:rFonts w:ascii="Times New Roman" w:hAnsi="Times New Roman" w:cs="Times New Roman"/>
        </w:rPr>
        <w:t xml:space="preserve"> </w:t>
      </w:r>
      <w:r w:rsidR="00264310" w:rsidRPr="00062DC9">
        <w:rPr>
          <w:rFonts w:ascii="Times New Roman" w:hAnsi="Times New Roman" w:cs="Times New Roman"/>
        </w:rPr>
        <w:t xml:space="preserve">kunnes se </w:t>
      </w:r>
      <w:r w:rsidR="00621B12" w:rsidRPr="00062DC9">
        <w:rPr>
          <w:rFonts w:ascii="Times New Roman" w:hAnsi="Times New Roman" w:cs="Times New Roman"/>
        </w:rPr>
        <w:t xml:space="preserve">yhdistyy näytevirtaukseen. Tämän jälkeen yhdistetty virtaus kiihdytetään kriittisellä aukolla. </w:t>
      </w:r>
      <w:r w:rsidRPr="00062DC9">
        <w:rPr>
          <w:rFonts w:ascii="Times New Roman" w:hAnsi="Times New Roman" w:cs="Times New Roman"/>
        </w:rPr>
        <w:t>Pienemmät hiukkaset kiih</w:t>
      </w:r>
      <w:r w:rsidR="00621B12" w:rsidRPr="00062DC9">
        <w:rPr>
          <w:rFonts w:ascii="Times New Roman" w:hAnsi="Times New Roman" w:cs="Times New Roman"/>
        </w:rPr>
        <w:t xml:space="preserve">dyttävät samaa tahtia </w:t>
      </w:r>
      <w:r w:rsidRPr="00062DC9">
        <w:rPr>
          <w:rFonts w:ascii="Times New Roman" w:hAnsi="Times New Roman" w:cs="Times New Roman"/>
        </w:rP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rsidRPr="00062DC9">
        <w:rPr>
          <w:rFonts w:ascii="Times New Roman" w:hAnsi="Times New Roman" w:cs="Times New Roman"/>
        </w:rPr>
        <w:t xml:space="preserve"> </w:t>
      </w:r>
      <w:sdt>
        <w:sdtPr>
          <w:rPr>
            <w:rFonts w:ascii="Times New Roman" w:hAnsi="Times New Roman" w:cs="Times New Roman"/>
          </w:rPr>
          <w:id w:val="-1034191185"/>
          <w:citation/>
        </w:sdtPr>
        <w:sdtContent>
          <w:r w:rsidR="008140B3" w:rsidRPr="00062DC9">
            <w:rPr>
              <w:rFonts w:ascii="Times New Roman" w:hAnsi="Times New Roman" w:cs="Times New Roman"/>
            </w:rPr>
            <w:fldChar w:fldCharType="begin"/>
          </w:r>
          <w:r w:rsidR="00844514" w:rsidRPr="00062DC9">
            <w:rPr>
              <w:rFonts w:ascii="Times New Roman" w:hAnsi="Times New Roman" w:cs="Times New Roman"/>
            </w:rPr>
            <w:instrText xml:space="preserve">CITATION Bar05 \l 1035 </w:instrText>
          </w:r>
          <w:r w:rsidR="008140B3" w:rsidRPr="00062DC9">
            <w:rPr>
              <w:rFonts w:ascii="Times New Roman" w:hAnsi="Times New Roman" w:cs="Times New Roman"/>
            </w:rPr>
            <w:fldChar w:fldCharType="separate"/>
          </w:r>
          <w:r w:rsidR="00DE42E1" w:rsidRPr="00062DC9">
            <w:rPr>
              <w:rFonts w:ascii="Times New Roman" w:hAnsi="Times New Roman" w:cs="Times New Roman"/>
              <w:noProof/>
            </w:rPr>
            <w:t>(Baron, et al., 2005)</w:t>
          </w:r>
          <w:r w:rsidR="008140B3" w:rsidRPr="00062DC9">
            <w:rPr>
              <w:rFonts w:ascii="Times New Roman" w:hAnsi="Times New Roman" w:cs="Times New Roman"/>
            </w:rPr>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t>3.2.3 SMPS</w:t>
      </w:r>
      <w:bookmarkEnd w:id="22"/>
    </w:p>
    <w:p w:rsidR="00377D0A" w:rsidRPr="00062DC9" w:rsidRDefault="00F46B7E" w:rsidP="00F46B7E">
      <w:pPr>
        <w:rPr>
          <w:rFonts w:ascii="Times New Roman" w:hAnsi="Times New Roman" w:cs="Times New Roman"/>
        </w:rPr>
      </w:pPr>
      <w:r w:rsidRPr="00062DC9">
        <w:rPr>
          <w:rFonts w:ascii="Times New Roman" w:hAnsi="Times New Roman" w:cs="Times New Roman"/>
        </w:rPr>
        <w:t>CPC (engl. Condensation Particle Counters) on laite, jota käytetään hiukkaspitoisuuden mittaamiseen. Laitteessa hiukkaspitoisuus m</w:t>
      </w:r>
      <w:r w:rsidR="00377D0A" w:rsidRPr="00062DC9">
        <w:rPr>
          <w:rFonts w:ascii="Times New Roman" w:hAnsi="Times New Roman" w:cs="Times New Roman"/>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062DC9" w:rsidRDefault="00416021" w:rsidP="00F46B7E">
      <w:pPr>
        <w:rPr>
          <w:rFonts w:ascii="Times New Roman" w:hAnsi="Times New Roman" w:cs="Times New Roman"/>
        </w:rPr>
      </w:pPr>
      <w:r w:rsidRPr="00062DC9">
        <w:rPr>
          <w:rFonts w:ascii="Times New Roman" w:hAnsi="Times New Roman" w:cs="Times New Roman"/>
        </w:rPr>
        <w:t>Työssä käytetety</w:t>
      </w:r>
      <w:r w:rsidR="00F10A39" w:rsidRPr="00062DC9">
        <w:rPr>
          <w:rFonts w:ascii="Times New Roman" w:hAnsi="Times New Roman" w:cs="Times New Roman"/>
        </w:rPr>
        <w:t>issä CPC:eissä ylikyllästystila saavutetaan lämpötilaerojen avulla. Tälläisen CPC:n toimint</w:t>
      </w:r>
      <w:r w:rsidR="006306AF" w:rsidRPr="00062DC9">
        <w:rPr>
          <w:rFonts w:ascii="Times New Roman" w:hAnsi="Times New Roman" w:cs="Times New Roman"/>
        </w:rPr>
        <w:t>aperiaate on esitelty kuvassa 3.4</w:t>
      </w:r>
      <w:r w:rsidR="00F10A39" w:rsidRPr="00062DC9">
        <w:rPr>
          <w:rFonts w:ascii="Times New Roman" w:hAnsi="Times New Roman" w:cs="Times New Roman"/>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5284366"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062DC9" w:rsidRDefault="00F10A39" w:rsidP="00F46B7E">
      <w:pPr>
        <w:rPr>
          <w:rFonts w:ascii="Times New Roman" w:hAnsi="Times New Roman" w:cs="Times New Roman"/>
        </w:rPr>
      </w:pPr>
      <w:r w:rsidRPr="00062DC9">
        <w:rPr>
          <w:rFonts w:ascii="Times New Roman" w:hAnsi="Times New Roman" w:cs="Times New Roman"/>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062DC9">
        <w:rPr>
          <w:rFonts w:ascii="Times New Roman" w:hAnsi="Times New Roman" w:cs="Times New Roman"/>
        </w:rPr>
        <w:t xml:space="preserve"> ne voidaan havaita optisesti. Pienimmät hiukkaset mitä CPC:llä voidaan havaita ovat normaalisti välillä 3 -10 nm, riippuen CPC:stä. </w:t>
      </w:r>
      <w:sdt>
        <w:sdtPr>
          <w:rPr>
            <w:rFonts w:ascii="Times New Roman" w:hAnsi="Times New Roman" w:cs="Times New Roman"/>
          </w:rPr>
          <w:id w:val="-579058412"/>
          <w:citation/>
        </w:sdtPr>
        <w:sdtContent>
          <w:r w:rsidR="00844514" w:rsidRPr="00062DC9">
            <w:rPr>
              <w:rFonts w:ascii="Times New Roman" w:hAnsi="Times New Roman" w:cs="Times New Roman"/>
            </w:rPr>
            <w:fldChar w:fldCharType="begin"/>
          </w:r>
          <w:r w:rsidR="00844514" w:rsidRPr="00062DC9">
            <w:rPr>
              <w:rFonts w:ascii="Times New Roman" w:hAnsi="Times New Roman" w:cs="Times New Roman"/>
            </w:rPr>
            <w:instrText xml:space="preserve"> CITATION Che05 \l 1035 </w:instrText>
          </w:r>
          <w:r w:rsidR="00844514" w:rsidRPr="00062DC9">
            <w:rPr>
              <w:rFonts w:ascii="Times New Roman" w:hAnsi="Times New Roman" w:cs="Times New Roman"/>
            </w:rPr>
            <w:fldChar w:fldCharType="separate"/>
          </w:r>
          <w:r w:rsidR="00DE42E1" w:rsidRPr="00062DC9">
            <w:rPr>
              <w:rFonts w:ascii="Times New Roman" w:hAnsi="Times New Roman" w:cs="Times New Roman"/>
              <w:noProof/>
            </w:rPr>
            <w:t>(Cheng, 2005)</w:t>
          </w:r>
          <w:r w:rsidR="00844514" w:rsidRPr="00062DC9">
            <w:rPr>
              <w:rFonts w:ascii="Times New Roman" w:hAnsi="Times New Roman" w:cs="Times New Roman"/>
            </w:rPr>
            <w:fldChar w:fldCharType="end"/>
          </w:r>
        </w:sdtContent>
      </w:sdt>
      <w:r w:rsidR="00844514" w:rsidRPr="00062DC9">
        <w:rPr>
          <w:rFonts w:ascii="Times New Roman" w:hAnsi="Times New Roman" w:cs="Times New Roman"/>
        </w:rPr>
        <w:t>.</w:t>
      </w:r>
    </w:p>
    <w:p w:rsidR="00F10A39" w:rsidRPr="00062DC9" w:rsidRDefault="00F31AFA" w:rsidP="00F46B7E">
      <w:pPr>
        <w:rPr>
          <w:rFonts w:ascii="Times New Roman" w:hAnsi="Times New Roman" w:cs="Times New Roman"/>
        </w:rPr>
      </w:pPr>
      <w:r w:rsidRPr="00062DC9">
        <w:rPr>
          <w:rFonts w:ascii="Times New Roman" w:hAnsi="Times New Roman" w:cs="Times New Roman"/>
        </w:rPr>
        <w:t>CPC voi mitata hiukkasia erikseen, mutta tässä työssä niitä käytettiin vain DMA:n ja SMPS:n yhteydessä.</w:t>
      </w:r>
    </w:p>
    <w:p w:rsidR="00F46B7E" w:rsidRPr="00062DC9" w:rsidRDefault="00F46B7E" w:rsidP="00F46B7E">
      <w:pPr>
        <w:rPr>
          <w:rFonts w:ascii="Times New Roman" w:hAnsi="Times New Roman" w:cs="Times New Roman"/>
        </w:rPr>
      </w:pPr>
      <w:r w:rsidRPr="00062DC9">
        <w:rPr>
          <w:rFonts w:ascii="Times New Roman" w:hAnsi="Times New Roman" w:cs="Times New Roman"/>
        </w:rPr>
        <w:t>DMA:n (engl. Differential Mobility analyzer)</w:t>
      </w:r>
      <w:r w:rsidR="00D50D93" w:rsidRPr="00062DC9">
        <w:rPr>
          <w:rFonts w:ascii="Times New Roman" w:hAnsi="Times New Roman" w:cs="Times New Roman"/>
        </w:rPr>
        <w:t xml:space="preserve"> avulla</w:t>
      </w:r>
      <w:r w:rsidRPr="00062DC9">
        <w:rPr>
          <w:rFonts w:ascii="Times New Roman" w:hAnsi="Times New Roman" w:cs="Times New Roman"/>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062DC9">
        <w:rPr>
          <w:rFonts w:ascii="Times New Roman" w:hAnsi="Times New Roman" w:cs="Times New Roman"/>
        </w:rPr>
        <w:t xml:space="preserve"> </w:t>
      </w:r>
      <w:sdt>
        <w:sdtPr>
          <w:rPr>
            <w:rFonts w:ascii="Times New Roman" w:hAnsi="Times New Roman" w:cs="Times New Roman"/>
          </w:rPr>
          <w:id w:val="849840001"/>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F46B7E" w:rsidRPr="00062DC9" w:rsidRDefault="00F46B7E" w:rsidP="00F46B7E">
      <w:pPr>
        <w:rPr>
          <w:rFonts w:ascii="Times New Roman" w:hAnsi="Times New Roman" w:cs="Times New Roman"/>
        </w:rPr>
      </w:pPr>
      <w:r w:rsidRPr="00062DC9">
        <w:rPr>
          <w:rFonts w:ascii="Times New Roman" w:hAnsi="Times New Roman" w:cs="Times New Roman"/>
        </w:rPr>
        <w:t>Yhdessä CPC ja DMA muodostavat SMPS:n (engl. Scanning Mobile Particle Sizer), jolla pysyttään mittaamaan aerosolin hiukkaskokojakaumaa. En</w:t>
      </w:r>
      <w:r w:rsidR="00C740C3" w:rsidRPr="00062DC9">
        <w:rPr>
          <w:rFonts w:ascii="Times New Roman" w:hAnsi="Times New Roman" w:cs="Times New Roman"/>
        </w:rPr>
        <w:t xml:space="preserve">sin aerosoli johdetaan DMA:han jonka </w:t>
      </w:r>
      <w:r w:rsidRPr="00062DC9">
        <w:rPr>
          <w:rFonts w:ascii="Times New Roman" w:hAnsi="Times New Roman" w:cs="Times New Roman"/>
        </w:rPr>
        <w:t>ulostuloaukosta tule</w:t>
      </w:r>
      <w:r w:rsidR="00C740C3" w:rsidRPr="00062DC9">
        <w:rPr>
          <w:rFonts w:ascii="Times New Roman" w:hAnsi="Times New Roman" w:cs="Times New Roman"/>
        </w:rPr>
        <w:t xml:space="preserve">e vain yhdenkokoisia hiukkasia. Hiukkasten koko riippuu DMA:n </w:t>
      </w:r>
      <w:r w:rsidR="00F31AFA" w:rsidRPr="00062DC9">
        <w:rPr>
          <w:rFonts w:ascii="Times New Roman" w:hAnsi="Times New Roman" w:cs="Times New Roman"/>
        </w:rPr>
        <w:t>jännitteestä</w:t>
      </w:r>
      <w:r w:rsidR="00C740C3" w:rsidRPr="00062DC9">
        <w:rPr>
          <w:rFonts w:ascii="Times New Roman" w:hAnsi="Times New Roman" w:cs="Times New Roman"/>
        </w:rPr>
        <w:t>.</w:t>
      </w:r>
      <w:r w:rsidRPr="00062DC9">
        <w:rPr>
          <w:rFonts w:ascii="Times New Roman" w:hAnsi="Times New Roman" w:cs="Times New Roman"/>
        </w:rPr>
        <w:t xml:space="preserve"> </w:t>
      </w:r>
      <w:r w:rsidR="00C740C3" w:rsidRPr="00062DC9">
        <w:rPr>
          <w:rFonts w:ascii="Times New Roman" w:hAnsi="Times New Roman" w:cs="Times New Roman"/>
        </w:rPr>
        <w:t>Hiukkaset johdetaan CPC:n näytteenottoaukkoon ja</w:t>
      </w:r>
      <w:r w:rsidRPr="00062DC9">
        <w:rPr>
          <w:rFonts w:ascii="Times New Roman" w:hAnsi="Times New Roman" w:cs="Times New Roman"/>
        </w:rPr>
        <w:t xml:space="preserve"> CPC laskee tämän hiukkaskoon hiukkasten lukum</w:t>
      </w:r>
      <w:r w:rsidR="00C740C3" w:rsidRPr="00062DC9">
        <w:rPr>
          <w:rFonts w:ascii="Times New Roman" w:hAnsi="Times New Roman" w:cs="Times New Roman"/>
        </w:rPr>
        <w:t xml:space="preserve">äärän. </w:t>
      </w:r>
      <w:r w:rsidRPr="00062DC9">
        <w:rPr>
          <w:rFonts w:ascii="Times New Roman" w:hAnsi="Times New Roman" w:cs="Times New Roman"/>
        </w:rPr>
        <w:t>DMA:n jännite muuttuu jatkuvasti, jolloin voidaan muodostaa aerosolin hiukkaskokojakauma. SMPS:llä pystytään havaitsemaan hyvin pieniä hiukkasia, minkä takia SMPS valittiin yhdeksi laitteeksi mittaamaan pieniä hiukkasia.</w:t>
      </w:r>
      <w:r w:rsidR="007D07C4" w:rsidRPr="00062DC9">
        <w:rPr>
          <w:rFonts w:ascii="Times New Roman" w:hAnsi="Times New Roman" w:cs="Times New Roman"/>
        </w:rPr>
        <w:t xml:space="preserve"> </w:t>
      </w:r>
      <w:sdt>
        <w:sdtPr>
          <w:rPr>
            <w:rFonts w:ascii="Times New Roman" w:hAnsi="Times New Roman" w:cs="Times New Roman"/>
          </w:rPr>
          <w:id w:val="-933593396"/>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3"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Pr="00062DC9" w:rsidRDefault="00F10A39" w:rsidP="00264310">
      <w:pPr>
        <w:rPr>
          <w:rFonts w:ascii="Times New Roman" w:hAnsi="Times New Roman" w:cs="Times New Roman"/>
        </w:rPr>
      </w:pPr>
      <w:r w:rsidRPr="00062DC9">
        <w:rPr>
          <w:rFonts w:ascii="Times New Roman" w:hAnsi="Times New Roman" w:cs="Times New Roman"/>
        </w:rPr>
        <w:t xml:space="preserve">Hiukkaskoonkasvattaja eli PSM (engl. Particle Size Magnifier) käytetään kasvattamaan </w:t>
      </w:r>
      <w:r w:rsidR="006306AF" w:rsidRPr="00062DC9">
        <w:rPr>
          <w:rFonts w:ascii="Times New Roman" w:hAnsi="Times New Roman" w:cs="Times New Roman"/>
        </w:rPr>
        <w:t>liikkuvuus</w:t>
      </w:r>
      <w:r w:rsidRPr="00062DC9">
        <w:rPr>
          <w:rFonts w:ascii="Times New Roman" w:hAnsi="Times New Roman" w:cs="Times New Roman"/>
        </w:rPr>
        <w:t xml:space="preserve">halkaisijaltaan 1 nm:n </w:t>
      </w:r>
      <w:r w:rsidR="006306AF" w:rsidRPr="00062DC9">
        <w:rPr>
          <w:rFonts w:ascii="Times New Roman" w:hAnsi="Times New Roman" w:cs="Times New Roman"/>
        </w:rPr>
        <w:t xml:space="preserve">kokoiset </w:t>
      </w:r>
      <w:r w:rsidRPr="00062DC9">
        <w:rPr>
          <w:rFonts w:ascii="Times New Roman" w:hAnsi="Times New Roman" w:cs="Times New Roman"/>
        </w:rPr>
        <w:t>aerosolihiukkaset noin 90 nm:n kokoisiksi. Näin pystytään havaitsemaan jopa alle 3 nm:n aerosolihiukkaset, kun kasvatetut hiukkaset johdetaan PSM:n jälkeen CPC:hen.</w:t>
      </w:r>
      <w:r w:rsidR="00A66F58" w:rsidRPr="00062DC9">
        <w:rPr>
          <w:rFonts w:ascii="Times New Roman" w:hAnsi="Times New Roman" w:cs="Times New Roman"/>
        </w:rPr>
        <w:t xml:space="preserve"> Kuvassa 3.5</w:t>
      </w:r>
      <w:r w:rsidR="00DE4D42" w:rsidRPr="00062DC9">
        <w:rPr>
          <w:rFonts w:ascii="Times New Roman" w:hAnsi="Times New Roman" w:cs="Times New Roman"/>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1" o:title=""/>
          </v:shape>
          <o:OLEObject Type="Embed" ProgID="Visio.Drawing.15" ShapeID="_x0000_i1029" DrawAspect="Content" ObjectID="_1535284367"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062DC9" w:rsidRDefault="00DE4D42" w:rsidP="00264310">
      <w:pPr>
        <w:rPr>
          <w:rFonts w:ascii="Times New Roman" w:hAnsi="Times New Roman" w:cs="Times New Roman"/>
        </w:rPr>
      </w:pPr>
      <w:r w:rsidRPr="00062DC9">
        <w:rPr>
          <w:rFonts w:ascii="Times New Roman" w:hAnsi="Times New Roman" w:cs="Times New Roman"/>
        </w:rPr>
        <w:t>Puhdas ilma</w:t>
      </w:r>
      <w:r w:rsidR="006306AF" w:rsidRPr="00062DC9">
        <w:rPr>
          <w:rFonts w:ascii="Times New Roman" w:hAnsi="Times New Roman" w:cs="Times New Roman"/>
        </w:rPr>
        <w:t xml:space="preserve"> (yleensä paineilmaa)</w:t>
      </w:r>
      <w:r w:rsidRPr="00062DC9">
        <w:rPr>
          <w:rFonts w:ascii="Times New Roman" w:hAnsi="Times New Roman" w:cs="Times New Roman"/>
        </w:rPr>
        <w:t xml:space="preserve"> johdetaan saturaattoriin, missä se lämmitetään ja kyllästetään dietyleeniglykolilla (DEG). Tämän jälkeen lämmennyt ja kyllästetty ilma sekoitetaan turbulenttisesti viileämpään näyteilmaan, jolloin DEG alkaa </w:t>
      </w:r>
      <w:r w:rsidR="00C16063" w:rsidRPr="00062DC9">
        <w:rPr>
          <w:rFonts w:ascii="Times New Roman" w:hAnsi="Times New Roman" w:cs="Times New Roman"/>
        </w:rPr>
        <w:t>tiivistyä</w:t>
      </w:r>
      <w:r w:rsidRPr="00062DC9">
        <w:rPr>
          <w:rFonts w:ascii="Times New Roman" w:hAnsi="Times New Roman" w:cs="Times New Roman"/>
        </w:rPr>
        <w:t xml:space="preserve"> hiukka</w:t>
      </w:r>
      <w:r w:rsidR="00364922" w:rsidRPr="00062DC9">
        <w:rPr>
          <w:rFonts w:ascii="Times New Roman" w:hAnsi="Times New Roman" w:cs="Times New Roman"/>
        </w:rPr>
        <w:t>sten pinnoille. Sekoittamisen jälkeen virtaus johdetaan kasvatuskammioon, missä hiukkaset jatkavat kasvuaan. Kasvatuskammion jälkeen osa virtauksesta johdetaan CPC:hen ja ylijäämä virtaus johdetaan poistoon.</w:t>
      </w:r>
    </w:p>
    <w:p w:rsidR="00DE4D42" w:rsidRPr="00062DC9" w:rsidRDefault="00DE4D42" w:rsidP="00264310">
      <w:pPr>
        <w:rPr>
          <w:rFonts w:ascii="Times New Roman" w:hAnsi="Times New Roman" w:cs="Times New Roman"/>
        </w:rPr>
      </w:pPr>
      <w:r w:rsidRPr="00062DC9">
        <w:rPr>
          <w:rFonts w:ascii="Times New Roman" w:hAnsi="Times New Roman" w:cs="Times New Roman"/>
        </w:rPr>
        <w:t xml:space="preserve">Kasvatusaineen saavuttamaan kyllästysuhteeseen voidaan vaikuttaa säätämällä saturaattorin virtausta. </w:t>
      </w:r>
      <w:r w:rsidR="006306AF" w:rsidRPr="00062DC9">
        <w:rPr>
          <w:rFonts w:ascii="Times New Roman" w:hAnsi="Times New Roman" w:cs="Times New Roman"/>
        </w:rPr>
        <w:t>Yleisesti sanoen k</w:t>
      </w:r>
      <w:r w:rsidRPr="00062DC9">
        <w:rPr>
          <w:rFonts w:ascii="Times New Roman" w:hAnsi="Times New Roman" w:cs="Times New Roman"/>
        </w:rPr>
        <w:t>asvattamalla saturaatiovirtausta saavutetaan sekoitusalueella ja kasvatusputkessa suurempi ylikyllästystila, jolloin pystytään kasvattamaan isompia hiukkasia. (</w:t>
      </w:r>
      <w:r w:rsidR="00DE42E1" w:rsidRPr="00062DC9">
        <w:rPr>
          <w:rFonts w:ascii="Times New Roman" w:hAnsi="Times New Roman" w:cs="Times New Roman"/>
        </w:rPr>
        <w:t>Airmodus, 2015</w:t>
      </w:r>
      <w:r w:rsidR="00A66F58" w:rsidRPr="00062DC9">
        <w:rPr>
          <w:rFonts w:ascii="Times New Roman" w:hAnsi="Times New Roman" w:cs="Times New Roman"/>
        </w:rPr>
        <w:t>).</w:t>
      </w:r>
    </w:p>
    <w:p w:rsidR="00895814" w:rsidRPr="00062DC9" w:rsidRDefault="00895814" w:rsidP="00264310">
      <w:pPr>
        <w:rPr>
          <w:rFonts w:ascii="Times New Roman" w:hAnsi="Times New Roman" w:cs="Times New Roman"/>
        </w:rPr>
      </w:pPr>
      <w:r w:rsidRPr="00062DC9">
        <w:rPr>
          <w:rFonts w:ascii="Times New Roman" w:hAnsi="Times New Roman" w:cs="Times New Roman"/>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4" w:name="_Toc458523763"/>
      <w:r w:rsidRPr="00D50D93">
        <w:rPr>
          <w:rFonts w:ascii="Arial" w:hAnsi="Arial" w:cs="Arial"/>
          <w:sz w:val="28"/>
          <w:szCs w:val="28"/>
        </w:rPr>
        <w:t>3.3 Isojen hiukkasten mittaaminen</w:t>
      </w:r>
      <w:bookmarkEnd w:id="24"/>
    </w:p>
    <w:p w:rsidR="00D50D93" w:rsidRPr="00062DC9" w:rsidRDefault="00D50D93" w:rsidP="00D50D93">
      <w:pPr>
        <w:rPr>
          <w:rFonts w:ascii="Times New Roman" w:hAnsi="Times New Roman" w:cs="Times New Roman"/>
        </w:rPr>
      </w:pPr>
      <w:r w:rsidRPr="00062DC9">
        <w:rPr>
          <w:rFonts w:ascii="Times New Roman" w:hAnsi="Times New Roman" w:cs="Times New Roman"/>
        </w:rPr>
        <w:t>Mittauksen tarkoituksena oli määrittää isojen hiukkasten (</w:t>
      </w:r>
      <w:r w:rsidR="004818B1" w:rsidRPr="00062DC9">
        <w:rPr>
          <w:rFonts w:ascii="Times New Roman" w:hAnsi="Times New Roman" w:cs="Times New Roman"/>
        </w:rPr>
        <w:t xml:space="preserve">hiukkaskokoalue noin </w:t>
      </w:r>
      <w:r w:rsidRPr="00062DC9">
        <w:rPr>
          <w:rFonts w:ascii="Times New Roman" w:hAnsi="Times New Roman" w:cs="Times New Roman"/>
        </w:rPr>
        <w:t>0.1 µm – 10 µm) häviöt mobiililaboratorion näytelinjastossa. Laitteina käytettiin kahta ELPI:ä (ELPI ja ELPI+) ja yhtä UV-APS:aa. Hiukkasten tuottamiseen käytettiin pölygener</w:t>
      </w:r>
      <w:r w:rsidR="00BD5819" w:rsidRPr="00062DC9">
        <w:rPr>
          <w:rFonts w:ascii="Times New Roman" w:hAnsi="Times New Roman" w:cs="Times New Roman"/>
        </w:rPr>
        <w:t>aattoria (RBG-1000). Kuvassa 3.6</w:t>
      </w:r>
      <w:r w:rsidRPr="00062DC9">
        <w:rPr>
          <w:rFonts w:ascii="Times New Roman" w:hAnsi="Times New Roman" w:cs="Times New Roman"/>
        </w:rPr>
        <w:t xml:space="preserve"> näkyy mittausjärjestely, jota käytettiin isojen hiukkasten mittaamiseen.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3" o:title=""/>
          </v:shape>
          <o:OLEObject Type="Embed" ProgID="Visio.Drawing.15" ShapeID="_x0000_i1030" DrawAspect="Content" ObjectID="_1535284368"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062DC9" w:rsidRDefault="00D50D93" w:rsidP="00D50D93">
      <w:pPr>
        <w:rPr>
          <w:rFonts w:ascii="Times New Roman" w:hAnsi="Times New Roman" w:cs="Times New Roman"/>
        </w:rPr>
      </w:pPr>
      <w:r w:rsidRPr="00062DC9">
        <w:rPr>
          <w:rFonts w:ascii="Times New Roman" w:hAnsi="Times New Roman" w:cs="Times New Roman"/>
        </w:rPr>
        <w:t xml:space="preserve">Generaattorille syötettiin suodattimen ja hepan läpi paineilmaa. Generaattorin jälkeen oli kaksi ejektoria laimentamassa hiukkaspitoisuutta laitteille sopivaan konsentraatioon. </w:t>
      </w:r>
      <w:r w:rsidR="00095D85" w:rsidRPr="00062DC9">
        <w:rPr>
          <w:rFonts w:ascii="Times New Roman" w:hAnsi="Times New Roman" w:cs="Times New Roman"/>
        </w:rPr>
        <w:t>Heti ejektorin jälkeen linjastossa oli kiinni ELPI+</w:t>
      </w:r>
      <w:r w:rsidR="00AB3A0D" w:rsidRPr="00062DC9">
        <w:rPr>
          <w:rFonts w:ascii="Times New Roman" w:hAnsi="Times New Roman" w:cs="Times New Roman"/>
        </w:rPr>
        <w:t xml:space="preserve"> (Dekati Ltd.)</w:t>
      </w:r>
      <w:r w:rsidR="00095D85" w:rsidRPr="00062DC9">
        <w:rPr>
          <w:rFonts w:ascii="Times New Roman" w:hAnsi="Times New Roman" w:cs="Times New Roman"/>
        </w:rPr>
        <w:t>, jolla pystyttiin tarkkailemaan generaattorin tuottamaa hiukkaspitoisuutta.</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Mittauslinjastona käytettiin kah</w:t>
      </w:r>
      <w:r w:rsidR="0090542E" w:rsidRPr="00062DC9">
        <w:rPr>
          <w:rFonts w:ascii="Times New Roman" w:hAnsi="Times New Roman" w:cs="Times New Roman"/>
        </w:rPr>
        <w:t>ta kupariputkea (L1 ja L2). L1 o</w:t>
      </w:r>
      <w:r w:rsidR="00523D9F" w:rsidRPr="00062DC9">
        <w:rPr>
          <w:rFonts w:ascii="Times New Roman" w:hAnsi="Times New Roman" w:cs="Times New Roman"/>
        </w:rPr>
        <w:t>li 2.67 metriä pitkä kupariputki (sisähalkaisija 7 mm) joka</w:t>
      </w:r>
      <w:r w:rsidRPr="00062DC9">
        <w:rPr>
          <w:rFonts w:ascii="Times New Roman" w:hAnsi="Times New Roman" w:cs="Times New Roman"/>
        </w:rPr>
        <w:t xml:space="preserve"> oli kiinni joko auton linjastossa (ns. automittaus) tai kiinni suoraan laitteisiin menevässä linjastossa L2 (ns. nollamittaus). L2-linja oli lyhyempi 0.7 metriä pitkä ku</w:t>
      </w:r>
      <w:r w:rsidRPr="00062DC9">
        <w:rPr>
          <w:rFonts w:ascii="Times New Roman" w:hAnsi="Times New Roman" w:cs="Times New Roman"/>
        </w:rPr>
        <w:lastRenderedPageBreak/>
        <w:t>pariputki</w:t>
      </w:r>
      <w:r w:rsidR="00523D9F" w:rsidRPr="00062DC9">
        <w:rPr>
          <w:rFonts w:ascii="Times New Roman" w:hAnsi="Times New Roman" w:cs="Times New Roman"/>
        </w:rPr>
        <w:t xml:space="preserve"> (sisähalkaisija 7 mm)</w:t>
      </w:r>
      <w:r w:rsidRPr="00062DC9">
        <w:rPr>
          <w:rFonts w:ascii="Times New Roman" w:hAnsi="Times New Roman" w:cs="Times New Roman"/>
        </w:rPr>
        <w:t xml:space="preserve">, josta lähti linjat mittauslaitteistoihin. L2-linja oli kiinni joko auton linjastossa (automittaus) tai suoraan kiinni L1-linjassa (nollamittaus).  Linjat mittauslaitteistoihin </w:t>
      </w:r>
      <w:r w:rsidR="00C16063" w:rsidRPr="00062DC9">
        <w:rPr>
          <w:rFonts w:ascii="Times New Roman" w:hAnsi="Times New Roman" w:cs="Times New Roman"/>
        </w:rPr>
        <w:t>pidettiin mahdollisimman lyhyinä</w:t>
      </w:r>
      <w:r w:rsidRPr="00062DC9">
        <w:rPr>
          <w:rFonts w:ascii="Times New Roman" w:hAnsi="Times New Roman" w:cs="Times New Roman"/>
        </w:rPr>
        <w:t xml:space="preserve">. </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Mittaukset suoritettiin seit</w:t>
      </w:r>
      <w:r w:rsidR="00523D9F" w:rsidRPr="00062DC9">
        <w:rPr>
          <w:rFonts w:ascii="Times New Roman" w:hAnsi="Times New Roman" w:cs="Times New Roman"/>
        </w:rPr>
        <w:t xml:space="preserve">semällä eri virtauksella (10 </w:t>
      </w:r>
      <w:r w:rsidRPr="00062DC9">
        <w:rPr>
          <w:rFonts w:ascii="Times New Roman" w:hAnsi="Times New Roman" w:cs="Times New Roman"/>
        </w:rPr>
        <w:t>-</w:t>
      </w:r>
      <w:r w:rsidR="00523D9F" w:rsidRPr="00062DC9">
        <w:rPr>
          <w:rFonts w:ascii="Times New Roman" w:hAnsi="Times New Roman" w:cs="Times New Roman"/>
        </w:rPr>
        <w:t xml:space="preserve"> </w:t>
      </w:r>
      <w:r w:rsidRPr="00062DC9">
        <w:rPr>
          <w:rFonts w:ascii="Times New Roman" w:hAnsi="Times New Roman" w:cs="Times New Roman"/>
        </w:rPr>
        <w:t xml:space="preserve">40 lpm). Jokaiselle virtaukselle tehtiin ensiksi nollamittaus, </w:t>
      </w:r>
      <w:r w:rsidR="00523D9F" w:rsidRPr="00062DC9">
        <w:rPr>
          <w:rFonts w:ascii="Times New Roman" w:hAnsi="Times New Roman" w:cs="Times New Roman"/>
        </w:rPr>
        <w:t>eli linjat L1 ja L2 kiinnitettiin toisiinsa ja auton linjasto ohitettiin kokonaan</w:t>
      </w:r>
      <w:r w:rsidRPr="00062DC9">
        <w:rPr>
          <w:rFonts w:ascii="Times New Roman" w:hAnsi="Times New Roman" w:cs="Times New Roman"/>
        </w:rPr>
        <w:t>.</w:t>
      </w:r>
      <w:r w:rsidR="00523D9F" w:rsidRPr="00062DC9">
        <w:rPr>
          <w:rFonts w:ascii="Times New Roman" w:hAnsi="Times New Roman" w:cs="Times New Roman"/>
        </w:rPr>
        <w:t xml:space="preserve"> Nollamittauksen jälkeen suoritettiin automittaus, jolloin linjat L1 ja L2 kiinnitettiin auton linjastoon.</w:t>
      </w:r>
      <w:r w:rsidRPr="00062DC9">
        <w:rPr>
          <w:rFonts w:ascii="Times New Roman" w:hAnsi="Times New Roman" w:cs="Times New Roman"/>
        </w:rPr>
        <w:t xml:space="preserve"> Mittausten välillä </w:t>
      </w:r>
      <w:r w:rsidR="001D68A3" w:rsidRPr="00062DC9">
        <w:rPr>
          <w:rFonts w:ascii="Times New Roman" w:hAnsi="Times New Roman" w:cs="Times New Roman"/>
        </w:rPr>
        <w:t>pyrittiin</w:t>
      </w:r>
      <w:r w:rsidRPr="00062DC9">
        <w:rPr>
          <w:rFonts w:ascii="Times New Roman" w:hAnsi="Times New Roman" w:cs="Times New Roman"/>
        </w:rPr>
        <w:t xml:space="preserve"> pitämään linjastot mahdollisimman samassa asennossa, jotta </w:t>
      </w:r>
      <w:r w:rsidR="001D68A3" w:rsidRPr="00062DC9">
        <w:rPr>
          <w:rFonts w:ascii="Times New Roman" w:hAnsi="Times New Roman" w:cs="Times New Roman"/>
        </w:rPr>
        <w:t>linjastoissa L1 ja L2 tapahtuvat häviöt olisivat identtiset</w:t>
      </w:r>
      <w:r w:rsidR="00DF6255" w:rsidRPr="00062DC9">
        <w:rPr>
          <w:rFonts w:ascii="Times New Roman" w:hAnsi="Times New Roman" w:cs="Times New Roman"/>
        </w:rPr>
        <w:t xml:space="preserve"> molemmissa tapauksissa</w:t>
      </w:r>
      <w:r w:rsidR="001D68A3" w:rsidRPr="00062DC9">
        <w:rPr>
          <w:rFonts w:ascii="Times New Roman" w:hAnsi="Times New Roman" w:cs="Times New Roman"/>
        </w:rPr>
        <w:t>. Näin pystytään määrittämään auton linjastossa tapahtuvat häviöt vertaamalla automittauksen ja nollamittauksen kokojakaumaa toisiinsa.</w:t>
      </w:r>
    </w:p>
    <w:p w:rsidR="00D50D93" w:rsidRPr="00062DC9" w:rsidRDefault="00D50D93" w:rsidP="00D50D93">
      <w:pPr>
        <w:rPr>
          <w:rFonts w:ascii="Times New Roman" w:hAnsi="Times New Roman" w:cs="Times New Roman"/>
        </w:rPr>
      </w:pPr>
      <w:r w:rsidRPr="00062DC9">
        <w:rPr>
          <w:rFonts w:ascii="Times New Roman" w:hAnsi="Times New Roman" w:cs="Times New Roman"/>
        </w:rPr>
        <w:t>UV-APS</w:t>
      </w:r>
      <w:r w:rsidR="00AB3A0D" w:rsidRPr="00062DC9">
        <w:rPr>
          <w:rFonts w:ascii="Times New Roman" w:hAnsi="Times New Roman" w:cs="Times New Roman"/>
        </w:rPr>
        <w:t xml:space="preserve"> (TSI, 3313)</w:t>
      </w:r>
      <w:r w:rsidRPr="00062DC9">
        <w:rPr>
          <w:rFonts w:ascii="Times New Roman" w:hAnsi="Times New Roman" w:cs="Times New Roman"/>
        </w:rPr>
        <w:t xml:space="preserve"> ja ELPI </w:t>
      </w:r>
      <w:r w:rsidR="00AB3A0D" w:rsidRPr="00062DC9">
        <w:rPr>
          <w:rFonts w:ascii="Times New Roman" w:hAnsi="Times New Roman" w:cs="Times New Roman"/>
        </w:rPr>
        <w:t xml:space="preserve">(Dekati Ltd.) </w:t>
      </w:r>
      <w:r w:rsidRPr="00062DC9">
        <w:rPr>
          <w:rFonts w:ascii="Times New Roman" w:hAnsi="Times New Roman" w:cs="Times New Roman"/>
        </w:rPr>
        <w:t xml:space="preserve">sijaitsivat mobiililaboratorion takaosassa. Linjastossa oli vielä kiinni massavirtasäädin, jonka avulla pystyttiin muuttamaan linjastossa kulkevaa virtausta. </w:t>
      </w:r>
    </w:p>
    <w:p w:rsidR="004818B1" w:rsidRPr="00062DC9" w:rsidRDefault="00270765" w:rsidP="00D50D93">
      <w:pPr>
        <w:rPr>
          <w:rFonts w:ascii="Times New Roman" w:hAnsi="Times New Roman" w:cs="Times New Roman"/>
        </w:rPr>
      </w:pPr>
      <w:r w:rsidRPr="00062DC9">
        <w:rPr>
          <w:rFonts w:ascii="Times New Roman" w:hAnsi="Times New Roman" w:cs="Times New Roman"/>
        </w:rPr>
        <w:t>Aerosolien tuottoon käytettiin</w:t>
      </w:r>
      <w:r w:rsidR="00D50D93" w:rsidRPr="00062DC9">
        <w:rPr>
          <w:rFonts w:ascii="Times New Roman" w:hAnsi="Times New Roman" w:cs="Times New Roman"/>
        </w:rPr>
        <w:t xml:space="preserve"> pölygeneraattori (RBG-1000). Laitteen sisälle laitettiin testipölyä, jonka hiukkaskoko on väliltä 0.5</w:t>
      </w:r>
      <w:r w:rsidR="004818B1" w:rsidRPr="00062DC9">
        <w:rPr>
          <w:rFonts w:ascii="Times New Roman" w:hAnsi="Times New Roman" w:cs="Times New Roman"/>
        </w:rPr>
        <w:t xml:space="preserve"> </w:t>
      </w:r>
      <w:r w:rsidR="00EB7F9E" w:rsidRPr="00062DC9">
        <w:rPr>
          <w:rFonts w:ascii="Times New Roman" w:hAnsi="Times New Roman" w:cs="Times New Roman"/>
        </w:rPr>
        <w:t>µ</w:t>
      </w:r>
      <w:r w:rsidR="00D50D93" w:rsidRPr="00062DC9">
        <w:rPr>
          <w:rFonts w:ascii="Times New Roman" w:hAnsi="Times New Roman" w:cs="Times New Roman"/>
        </w:rPr>
        <w:t xml:space="preserve">m -10 </w:t>
      </w:r>
      <w:r w:rsidR="00EB7F9E" w:rsidRPr="00062DC9">
        <w:rPr>
          <w:rFonts w:ascii="Times New Roman" w:hAnsi="Times New Roman" w:cs="Times New Roman"/>
        </w:rPr>
        <w:t>µ</w:t>
      </w:r>
      <w:r w:rsidR="00D50D93" w:rsidRPr="00062DC9">
        <w:rPr>
          <w:rFonts w:ascii="Times New Roman" w:hAnsi="Times New Roman" w:cs="Times New Roman"/>
        </w:rPr>
        <w:t>m.</w:t>
      </w:r>
      <w:r w:rsidR="004818B1" w:rsidRPr="00062DC9">
        <w:rPr>
          <w:rFonts w:ascii="Times New Roman" w:hAnsi="Times New Roman" w:cs="Times New Roman"/>
        </w:rPr>
        <w:t xml:space="preserve"> Testipöly puserrettiin laitteen sisällä olevaan muottiin mahdollisimman tiiviisti.</w:t>
      </w:r>
      <w:r w:rsidR="005E694F" w:rsidRPr="00062DC9">
        <w:rPr>
          <w:rFonts w:ascii="Times New Roman" w:hAnsi="Times New Roman" w:cs="Times New Roman"/>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Pr="00062DC9" w:rsidRDefault="00DF6255" w:rsidP="00D50D93">
      <w:pPr>
        <w:rPr>
          <w:rFonts w:ascii="Times New Roman" w:hAnsi="Times New Roman" w:cs="Times New Roman"/>
        </w:rPr>
      </w:pPr>
      <w:r w:rsidRPr="00062DC9">
        <w:rPr>
          <w:rFonts w:ascii="Times New Roman" w:hAnsi="Times New Roman" w:cs="Times New Roman"/>
        </w:rPr>
        <w:t>Kuvaan 3.7</w:t>
      </w:r>
      <w:r w:rsidR="00087FF5" w:rsidRPr="00062DC9">
        <w:rPr>
          <w:rFonts w:ascii="Times New Roman" w:hAnsi="Times New Roman" w:cs="Times New Roman"/>
        </w:rPr>
        <w:t xml:space="preserve"> on piirretty</w:t>
      </w:r>
      <w:r w:rsidRPr="00062DC9">
        <w:rPr>
          <w:rFonts w:ascii="Times New Roman" w:hAnsi="Times New Roman" w:cs="Times New Roman"/>
        </w:rPr>
        <w:t>nä</w:t>
      </w:r>
      <w:r w:rsidR="00087FF5" w:rsidRPr="00062DC9">
        <w:rPr>
          <w:rFonts w:ascii="Times New Roman" w:hAnsi="Times New Roman" w:cs="Times New Roman"/>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orin tuottama hiukkaskokojakauma neljässä erillisessä mittauksessa.</w:t>
      </w:r>
    </w:p>
    <w:p w:rsidR="000041AD" w:rsidRPr="00062DC9" w:rsidRDefault="00087FF5" w:rsidP="00F46B7E">
      <w:pPr>
        <w:rPr>
          <w:rFonts w:ascii="Times New Roman" w:hAnsi="Times New Roman" w:cs="Times New Roman"/>
        </w:rPr>
      </w:pPr>
      <w:r w:rsidRPr="00062DC9">
        <w:rPr>
          <w:rFonts w:ascii="Times New Roman" w:hAnsi="Times New Roman" w:cs="Times New Roman"/>
        </w:rPr>
        <w:t xml:space="preserve">Kuvasta nähdään, </w:t>
      </w:r>
      <w:r w:rsidR="00D50D93" w:rsidRPr="00062DC9">
        <w:rPr>
          <w:rFonts w:ascii="Times New Roman" w:hAnsi="Times New Roman" w:cs="Times New Roman"/>
        </w:rPr>
        <w:t>kuinka generaattori tuotti kahta eri moodia. Toinen, is</w:t>
      </w:r>
      <w:r w:rsidR="00A56A08" w:rsidRPr="00062DC9">
        <w:rPr>
          <w:rFonts w:ascii="Times New Roman" w:hAnsi="Times New Roman" w:cs="Times New Roman"/>
        </w:rPr>
        <w:t>ompi moodi, on kokoalueelta 0.1 µ</w:t>
      </w:r>
      <w:r w:rsidR="00D50D93" w:rsidRPr="00062DC9">
        <w:rPr>
          <w:rFonts w:ascii="Times New Roman" w:hAnsi="Times New Roman" w:cs="Times New Roman"/>
        </w:rPr>
        <w:t xml:space="preserve">m – 1 </w:t>
      </w:r>
      <w:r w:rsidR="00A56A08" w:rsidRPr="00062DC9">
        <w:rPr>
          <w:rFonts w:ascii="Times New Roman" w:hAnsi="Times New Roman" w:cs="Times New Roman"/>
        </w:rPr>
        <w:t>µm</w:t>
      </w:r>
      <w:r w:rsidR="00D50D93" w:rsidRPr="00062DC9">
        <w:rPr>
          <w:rFonts w:ascii="Times New Roman" w:hAnsi="Times New Roman" w:cs="Times New Roman"/>
        </w:rPr>
        <w:t xml:space="preserve">, toinen 1 </w:t>
      </w:r>
      <w:r w:rsidR="00A56A08" w:rsidRPr="00062DC9">
        <w:rPr>
          <w:rFonts w:ascii="Times New Roman" w:hAnsi="Times New Roman" w:cs="Times New Roman"/>
        </w:rPr>
        <w:t>µm</w:t>
      </w:r>
      <w:r w:rsidR="00D50D93" w:rsidRPr="00062DC9">
        <w:rPr>
          <w:rFonts w:ascii="Times New Roman" w:hAnsi="Times New Roman" w:cs="Times New Roman"/>
        </w:rPr>
        <w:t xml:space="preserve"> – 10 </w:t>
      </w:r>
      <w:r w:rsidR="00A56A08" w:rsidRPr="00062DC9">
        <w:rPr>
          <w:rFonts w:ascii="Times New Roman" w:hAnsi="Times New Roman" w:cs="Times New Roman"/>
        </w:rPr>
        <w:t>µm</w:t>
      </w:r>
      <w:r w:rsidR="00D50D93" w:rsidRPr="00062DC9">
        <w:rPr>
          <w:rFonts w:ascii="Times New Roman" w:hAnsi="Times New Roman" w:cs="Times New Roman"/>
        </w:rPr>
        <w:t xml:space="preserve">. </w:t>
      </w:r>
      <w:r w:rsidRPr="00062DC9">
        <w:rPr>
          <w:rFonts w:ascii="Times New Roman" w:hAnsi="Times New Roman" w:cs="Times New Roman"/>
        </w:rPr>
        <w:t xml:space="preserve">Kuvasta huomataan myös generaattorin käytön </w:t>
      </w:r>
      <w:r w:rsidRPr="00062DC9">
        <w:rPr>
          <w:rFonts w:ascii="Times New Roman" w:hAnsi="Times New Roman" w:cs="Times New Roman"/>
        </w:rPr>
        <w:lastRenderedPageBreak/>
        <w:t xml:space="preserve">ongelma; hiukkaspitoisuus ei pysy </w:t>
      </w:r>
      <w:r w:rsidR="00DF6255" w:rsidRPr="00062DC9">
        <w:rPr>
          <w:rFonts w:ascii="Times New Roman" w:hAnsi="Times New Roman" w:cs="Times New Roman"/>
        </w:rPr>
        <w:t xml:space="preserve">täysin </w:t>
      </w:r>
      <w:r w:rsidRPr="00062DC9">
        <w:rPr>
          <w:rFonts w:ascii="Times New Roman" w:hAnsi="Times New Roman" w:cs="Times New Roman"/>
        </w:rPr>
        <w:t xml:space="preserve">vakiona mittausten välillä, vaan </w:t>
      </w:r>
      <w:r w:rsidR="00DF6255" w:rsidRPr="00062DC9">
        <w:rPr>
          <w:rFonts w:ascii="Times New Roman" w:hAnsi="Times New Roman" w:cs="Times New Roman"/>
        </w:rPr>
        <w:t>hiukkaskokojakaumat muuttuvat mittausten välillä</w:t>
      </w:r>
      <w:r w:rsidRPr="00062DC9">
        <w:rPr>
          <w:rFonts w:ascii="Times New Roman" w:hAnsi="Times New Roman" w:cs="Times New Roman"/>
        </w:rPr>
        <w:t>.</w:t>
      </w:r>
      <w:r w:rsidR="00DF6255" w:rsidRPr="00062DC9">
        <w:rPr>
          <w:rFonts w:ascii="Times New Roman" w:hAnsi="Times New Roman" w:cs="Times New Roman"/>
        </w:rPr>
        <w:t xml:space="preserve"> Virtauksen ollessa 10 lpm, on generaattori tuottanut selvästi enemmän hiukkasia automittauksen aikana. Kuitenkin moodien huiput ovat pysyneet paikallaan.</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Pr="00062DC9" w:rsidRDefault="00057FF3" w:rsidP="00057FF3">
      <w:pPr>
        <w:rPr>
          <w:rFonts w:ascii="Times New Roman" w:eastAsiaTheme="minorEastAsia" w:hAnsi="Times New Roman" w:cs="Times New Roman"/>
        </w:rPr>
      </w:pPr>
      <w:r w:rsidRPr="00062DC9">
        <w:rPr>
          <w:rFonts w:ascii="Times New Roman" w:hAnsi="Times New Roman" w:cs="Times New Roman"/>
        </w:rPr>
        <w:t xml:space="preserve">Pienten hiukkasten häviöiden määrittämiseen tarkoitetussa koejärjestelyssä pienet hiukkaset tuotettiin kammion avulla. Kammio on tilavuudeltaan 100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Pr="00062DC9">
        <w:rPr>
          <w:rFonts w:ascii="Times New Roman" w:eastAsiaTheme="minorEastAsia" w:hAnsi="Times New Roman" w:cs="Times New Roman"/>
        </w:rPr>
        <w:t xml:space="preserve"> (TARKISATA) iso tefonpussi, jossa hiukkasia tuotetaan UV-valojen avulla.</w:t>
      </w:r>
      <w:r w:rsidR="003C108F" w:rsidRPr="00062DC9">
        <w:rPr>
          <w:rFonts w:ascii="Times New Roman" w:eastAsiaTheme="minorEastAsia" w:hAnsi="Times New Roman" w:cs="Times New Roman"/>
        </w:rPr>
        <w:t xml:space="preserve"> UV-valot ovat kammion alapuolella ja niiden aallonpituus on (JOTAIN MITÄ). Tässä työssä käytetiin vain yhtä UV-lamppua hiukkasten tuottamiseen. Kammio täytetään suodatetulla paineilmalla, joten alussa kammio on täysin tyhjä hiukkasista</w:t>
      </w:r>
      <w:r w:rsidRPr="00062DC9">
        <w:rPr>
          <w:rFonts w:ascii="Times New Roman" w:eastAsiaTheme="minorEastAsia" w:hAnsi="Times New Roman" w:cs="Times New Roman"/>
        </w:rPr>
        <w:t>. Kun UV-valot laitetaan päälle, alkaa kammioon syntyä paljon</w:t>
      </w:r>
      <w:r w:rsidR="00DF6255" w:rsidRPr="00062DC9">
        <w:rPr>
          <w:rFonts w:ascii="Times New Roman" w:eastAsiaTheme="minorEastAsia" w:hAnsi="Times New Roman" w:cs="Times New Roman"/>
        </w:rPr>
        <w:t xml:space="preserve"> pieniä hiukkasia. Kuvassa 3.8</w:t>
      </w:r>
      <w:r w:rsidRPr="00062DC9">
        <w:rPr>
          <w:rFonts w:ascii="Times New Roman" w:eastAsiaTheme="minorEastAsia" w:hAnsi="Times New Roman" w:cs="Times New Roman"/>
        </w:rPr>
        <w:t xml:space="preserve"> näkyy U</w:t>
      </w:r>
      <w:r w:rsidR="003C108F" w:rsidRPr="00062DC9">
        <w:rPr>
          <w:rFonts w:ascii="Times New Roman" w:eastAsiaTheme="minorEastAsia" w:hAnsi="Times New Roman" w:cs="Times New Roman"/>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rPr>
        <w:t xml:space="preserve">Kuten kuvasta 3.8 nähdään, ei hiukkasia ala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kammioon </w:t>
      </w:r>
      <w:r w:rsidR="00895814" w:rsidRPr="00062DC9">
        <w:rPr>
          <w:rFonts w:ascii="Times New Roman" w:eastAsiaTheme="minorEastAsia" w:hAnsi="Times New Roman" w:cs="Times New Roman"/>
        </w:rPr>
        <w:t>välittömästi,</w:t>
      </w:r>
      <w:r w:rsidRPr="00062DC9">
        <w:rPr>
          <w:rFonts w:ascii="Times New Roman" w:eastAsiaTheme="minorEastAsia" w:hAnsi="Times New Roman" w:cs="Times New Roman"/>
        </w:rPr>
        <w:t xml:space="preserve"> kun UV-valot laitetaan päälle (kuvassa violetti viiva). Noin viidessä minuutissa hiukkasia alkaa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Hiukkasia myös syntyy lisää senkin </w:t>
      </w:r>
      <w:r w:rsidR="00895814" w:rsidRPr="00062DC9">
        <w:rPr>
          <w:rFonts w:ascii="Times New Roman" w:eastAsiaTheme="minorEastAsia" w:hAnsi="Times New Roman" w:cs="Times New Roman"/>
        </w:rPr>
        <w:t>jälkeen,</w:t>
      </w:r>
      <w:r w:rsidRPr="00062DC9">
        <w:rPr>
          <w:rFonts w:ascii="Times New Roman" w:eastAsiaTheme="minorEastAsia" w:hAnsi="Times New Roman" w:cs="Times New Roman"/>
        </w:rPr>
        <w:t xml:space="preserve"> kun UV-valot sammutetaan (kuvassa punainen viiva).  Ongelmana kammiossa hiukkasten tuoton </w:t>
      </w:r>
      <w:r w:rsidR="00895814" w:rsidRPr="00062DC9">
        <w:rPr>
          <w:rFonts w:ascii="Times New Roman" w:eastAsiaTheme="minorEastAsia" w:hAnsi="Times New Roman" w:cs="Times New Roman"/>
        </w:rPr>
        <w:t>kannalta,</w:t>
      </w:r>
      <w:r w:rsidRPr="00062DC9">
        <w:rPr>
          <w:rFonts w:ascii="Times New Roman" w:eastAsiaTheme="minorEastAsia" w:hAnsi="Times New Roman" w:cs="Times New Roman"/>
        </w:rPr>
        <w:t xml:space="preserve"> että pitoisuus ei pysynyt missään vaiheessa tasaisena, vaan se alkaa nopeasti laskemaan.</w:t>
      </w:r>
    </w:p>
    <w:p w:rsidR="00057FF3" w:rsidRPr="00062DC9" w:rsidRDefault="00895814" w:rsidP="00057FF3">
      <w:pPr>
        <w:rPr>
          <w:rFonts w:ascii="Times New Roman" w:hAnsi="Times New Roman" w:cs="Times New Roman"/>
        </w:rPr>
      </w:pPr>
      <w:r w:rsidRPr="00062DC9">
        <w:rPr>
          <w:rFonts w:ascii="Times New Roman" w:hAnsi="Times New Roman" w:cs="Times New Roman"/>
        </w:rPr>
        <w:t>Laitteina mittauksessa toimivat SMPS el</w:t>
      </w:r>
      <w:r w:rsidR="00AB3A0D" w:rsidRPr="00062DC9">
        <w:rPr>
          <w:rFonts w:ascii="Times New Roman" w:hAnsi="Times New Roman" w:cs="Times New Roman"/>
        </w:rPr>
        <w:t>i CPC:n</w:t>
      </w:r>
      <w:r w:rsidR="00F31AFA" w:rsidRPr="00062DC9">
        <w:rPr>
          <w:rFonts w:ascii="Times New Roman" w:hAnsi="Times New Roman" w:cs="Times New Roman"/>
        </w:rPr>
        <w:t xml:space="preserve"> </w:t>
      </w:r>
      <w:r w:rsidR="00AB3A0D" w:rsidRPr="00062DC9">
        <w:rPr>
          <w:rFonts w:ascii="Times New Roman" w:hAnsi="Times New Roman" w:cs="Times New Roman"/>
        </w:rPr>
        <w:t xml:space="preserve">(TSI, 3775) ja DMA:n (TSI, </w:t>
      </w:r>
      <w:r w:rsidRPr="00062DC9">
        <w:rPr>
          <w:rFonts w:ascii="Times New Roman" w:hAnsi="Times New Roman" w:cs="Times New Roman"/>
        </w:rPr>
        <w:t>3085) yhdistelmä ja lisäksi nCPC eli PSM:n (Airmodus, A10) ja CPC:n (Airmodus, A20) yhdistelmä</w:t>
      </w:r>
      <w:r w:rsidR="00AB3A0D" w:rsidRPr="00062DC9">
        <w:rPr>
          <w:rFonts w:ascii="Times New Roman" w:hAnsi="Times New Roman" w:cs="Times New Roman"/>
        </w:rPr>
        <w:t>.</w:t>
      </w:r>
      <w:r w:rsidR="00057FF3" w:rsidRPr="00062DC9">
        <w:rPr>
          <w:rFonts w:ascii="Times New Roman" w:hAnsi="Times New Roman" w:cs="Times New Roman"/>
        </w:rPr>
        <w:t xml:space="preserve"> </w:t>
      </w:r>
      <w:r w:rsidR="003C108F" w:rsidRPr="00062DC9">
        <w:rPr>
          <w:rFonts w:ascii="Times New Roman" w:hAnsi="Times New Roman" w:cs="Times New Roman"/>
        </w:rPr>
        <w:t xml:space="preserve">Mittauslinjastoon oli myös </w:t>
      </w:r>
      <w:r w:rsidR="00AB3A0D" w:rsidRPr="00062DC9">
        <w:rPr>
          <w:rFonts w:ascii="Times New Roman" w:hAnsi="Times New Roman" w:cs="Times New Roman"/>
        </w:rPr>
        <w:t>kytkettynä</w:t>
      </w:r>
      <w:r w:rsidR="003C108F" w:rsidRPr="00062DC9">
        <w:rPr>
          <w:rFonts w:ascii="Times New Roman" w:hAnsi="Times New Roman" w:cs="Times New Roman"/>
        </w:rPr>
        <w:t xml:space="preserve"> massavirtasäädin</w:t>
      </w:r>
      <w:r w:rsidR="00AB3A0D" w:rsidRPr="00062DC9">
        <w:rPr>
          <w:rFonts w:ascii="Times New Roman" w:hAnsi="Times New Roman" w:cs="Times New Roman"/>
        </w:rPr>
        <w:t xml:space="preserve"> (Alicat)</w:t>
      </w:r>
      <w:r w:rsidR="003C108F" w:rsidRPr="00062DC9">
        <w:rPr>
          <w:rFonts w:ascii="Times New Roman" w:hAnsi="Times New Roman" w:cs="Times New Roman"/>
        </w:rPr>
        <w:t>, jonka avulla pystyttiin muuntamaan linjastossa kulkevaa virtausta.</w:t>
      </w:r>
      <w:r w:rsidR="00260159" w:rsidRPr="00062DC9">
        <w:rPr>
          <w:rFonts w:ascii="Times New Roman" w:hAnsi="Times New Roman" w:cs="Times New Roman"/>
        </w:rPr>
        <w:t xml:space="preserve"> </w:t>
      </w:r>
      <w:r w:rsidR="00AB3A0D" w:rsidRPr="00062DC9">
        <w:rPr>
          <w:rFonts w:ascii="Times New Roman" w:hAnsi="Times New Roman" w:cs="Times New Roman"/>
        </w:rPr>
        <w:t xml:space="preserve">Laitteet olivat sijoitettu mobiililaboratorion takatilaan. </w:t>
      </w:r>
      <w:r w:rsidR="00260159" w:rsidRPr="00062DC9">
        <w:rPr>
          <w:rFonts w:ascii="Times New Roman" w:hAnsi="Times New Roman" w:cs="Times New Roman"/>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25pt;height:482.25pt" o:ole="">
            <v:imagedata r:id="rId27" o:title=""/>
          </v:shape>
          <o:OLEObject Type="Embed" ProgID="Visio.Drawing.15" ShapeID="_x0000_i1031" DrawAspect="Content" ObjectID="_1535284369" r:id="rId28"/>
        </w:object>
      </w:r>
    </w:p>
    <w:p w:rsidR="00DF6255" w:rsidRPr="00062DC9" w:rsidRDefault="00DF6255" w:rsidP="00DF6255">
      <w:pPr>
        <w:rPr>
          <w:rFonts w:ascii="Times New Roman" w:hAnsi="Times New Roman" w:cs="Times New Roman"/>
          <w:i/>
          <w:sz w:val="18"/>
          <w:szCs w:val="18"/>
        </w:rPr>
      </w:pPr>
      <w:bookmarkStart w:id="25" w:name="_Toc458523764"/>
      <w:r w:rsidRPr="00062DC9">
        <w:rPr>
          <w:rFonts w:ascii="Times New Roman" w:hAnsi="Times New Roman" w:cs="Times New Roman"/>
          <w:b/>
          <w:i/>
          <w:sz w:val="18"/>
          <w:szCs w:val="18"/>
        </w:rPr>
        <w:t xml:space="preserve">Kuva 3.9: </w:t>
      </w:r>
      <w:r w:rsidRPr="00062DC9">
        <w:rPr>
          <w:rFonts w:ascii="Times New Roman" w:hAnsi="Times New Roman" w:cs="Times New Roman"/>
          <w:i/>
          <w:sz w:val="18"/>
          <w:szCs w:val="18"/>
        </w:rPr>
        <w:t>Pienten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062DC9" w:rsidRDefault="00062DC9" w:rsidP="00260159">
      <w:pPr>
        <w:rPr>
          <w:rFonts w:ascii="Times New Roman" w:hAnsi="Times New Roman" w:cs="Times New Roman"/>
        </w:rPr>
      </w:pPr>
      <w:r w:rsidRPr="00062DC9">
        <w:rPr>
          <w:rFonts w:ascii="Times New Roman" w:hAnsi="Times New Roman" w:cs="Times New Roman"/>
        </w:rPr>
        <w:t xml:space="preserve">Mittauslinjasto </w:t>
      </w:r>
      <w:r w:rsidR="00260159" w:rsidRPr="00062DC9">
        <w:rPr>
          <w:rFonts w:ascii="Times New Roman" w:hAnsi="Times New Roman" w:cs="Times New Roman"/>
        </w:rPr>
        <w:t>koostui kahdesta kupariputkesta (L1 ja L2). L1 oli pituudeltaan PITUUS ja meni suoraan kammiosta auton linjastoon (ns.</w:t>
      </w:r>
      <w:r w:rsidR="00DF6255" w:rsidRPr="00062DC9">
        <w:rPr>
          <w:rFonts w:ascii="Times New Roman" w:hAnsi="Times New Roman" w:cs="Times New Roman"/>
        </w:rPr>
        <w:t xml:space="preserve"> automittaus) tai suoraan toise</w:t>
      </w:r>
      <w:r w:rsidR="00260159" w:rsidRPr="00062DC9">
        <w:rPr>
          <w:rFonts w:ascii="Times New Roman" w:hAnsi="Times New Roman" w:cs="Times New Roman"/>
        </w:rPr>
        <w:t>en mittauslinjaan L2 (ns. nollamittaus). L2 oli identtinen edelliseen mittaukseen verrattuna, eli 0.7 metriä pitkä kupariputki j</w:t>
      </w:r>
      <w:r w:rsidRPr="00062DC9">
        <w:rPr>
          <w:rFonts w:ascii="Times New Roman" w:hAnsi="Times New Roman" w:cs="Times New Roman"/>
        </w:rPr>
        <w:t xml:space="preserve">osta lähti linjat laitteisiin. </w:t>
      </w:r>
    </w:p>
    <w:p w:rsidR="00CC547D" w:rsidRDefault="00260159" w:rsidP="00260159">
      <w:r w:rsidRPr="00062DC9">
        <w:rPr>
          <w:rFonts w:ascii="Times New Roman" w:hAnsi="Times New Roman" w:cs="Times New Roman"/>
        </w:rPr>
        <w:t>Kun hiukkasia oli muodostettu kammioon</w:t>
      </w:r>
      <w:r w:rsidR="00CC547D" w:rsidRPr="00062DC9">
        <w:rPr>
          <w:rFonts w:ascii="Times New Roman" w:hAnsi="Times New Roman" w:cs="Times New Roman"/>
        </w:rPr>
        <w:t xml:space="preserve"> UV-valon avulla</w:t>
      </w:r>
      <w:r w:rsidRPr="00062DC9">
        <w:rPr>
          <w:rFonts w:ascii="Times New Roman" w:hAnsi="Times New Roman" w:cs="Times New Roman"/>
        </w:rPr>
        <w:t xml:space="preserve"> ja odotettu hiukkaspitoisuuden tasoittuvan kammiossa, aloitettiin mittaukset. Ensin</w:t>
      </w:r>
      <w:r w:rsidR="00062DC9" w:rsidRPr="00062DC9">
        <w:rPr>
          <w:rFonts w:ascii="Times New Roman" w:hAnsi="Times New Roman" w:cs="Times New Roman"/>
        </w:rPr>
        <w:t xml:space="preserve"> suoritettiin yksi nollamittaus, eli linjat L1 ja L2 olivat suoraan kiinni toisissaan ja auton linjasto ohitettiin kokonaan</w:t>
      </w:r>
      <w:r w:rsidRPr="00062DC9">
        <w:rPr>
          <w:rFonts w:ascii="Times New Roman" w:hAnsi="Times New Roman" w:cs="Times New Roman"/>
        </w:rPr>
        <w:t>.</w:t>
      </w:r>
      <w:r w:rsidR="00062DC9" w:rsidRPr="00062DC9">
        <w:rPr>
          <w:rFonts w:ascii="Times New Roman" w:hAnsi="Times New Roman" w:cs="Times New Roman"/>
        </w:rPr>
        <w:t xml:space="preserve"> Tämän jälkeen suoritettiin automittaus, eli linjat L1 ja L2 kiinnitettiin auton linjastoon, jolloin hiukkaset menivät auton linjaston läpi.</w:t>
      </w:r>
      <w:r w:rsidRPr="00062DC9">
        <w:rPr>
          <w:rFonts w:ascii="Times New Roman" w:hAnsi="Times New Roman" w:cs="Times New Roman"/>
        </w:rPr>
        <w:t xml:space="preserve"> Tämän jälkeen tehtiin vielä kerran nollamittaus, </w:t>
      </w:r>
      <w:r w:rsidR="00062DC9" w:rsidRPr="00062DC9">
        <w:rPr>
          <w:rFonts w:ascii="Times New Roman" w:hAnsi="Times New Roman" w:cs="Times New Roman"/>
        </w:rPr>
        <w:t xml:space="preserve">jotta pystyttäisiin määrittämään </w:t>
      </w:r>
      <w:r w:rsidR="00062DC9" w:rsidRPr="00062DC9">
        <w:rPr>
          <w:rFonts w:ascii="Times New Roman" w:hAnsi="Times New Roman" w:cs="Times New Roman"/>
        </w:rPr>
        <w:lastRenderedPageBreak/>
        <w:t>kuinka paljon hiukkaspitoisuus kammiossa muuttui mittausten aikana</w:t>
      </w:r>
      <w:r w:rsidR="00377B68" w:rsidRPr="00062DC9">
        <w:rPr>
          <w:rFonts w:ascii="Times New Roman" w:hAnsi="Times New Roman" w:cs="Times New Roman"/>
        </w:rPr>
        <w:t xml:space="preserve">. </w:t>
      </w:r>
      <w:r w:rsidR="00CC547D" w:rsidRPr="00062DC9">
        <w:rPr>
          <w:rFonts w:ascii="Times New Roman" w:hAnsi="Times New Roman" w:cs="Times New Roman"/>
        </w:rPr>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5"/>
    </w:p>
    <w:p w:rsidR="009936F1" w:rsidRPr="00062DC9" w:rsidRDefault="009936F1" w:rsidP="009936F1">
      <w:pPr>
        <w:rPr>
          <w:rFonts w:ascii="Times New Roman" w:hAnsi="Times New Roman" w:cs="Times New Roman"/>
        </w:rPr>
      </w:pPr>
      <w:r w:rsidRPr="00062DC9">
        <w:rPr>
          <w:rFonts w:ascii="Times New Roman" w:hAnsi="Times New Roman" w:cs="Times New Roman"/>
        </w:rPr>
        <w:t>Tässä luvussa esitetään er</w:t>
      </w:r>
      <w:r w:rsidR="007F1D3D" w:rsidRPr="00062DC9">
        <w:rPr>
          <w:rFonts w:ascii="Times New Roman" w:hAnsi="Times New Roman" w:cs="Times New Roman"/>
        </w:rPr>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6" w:name="_Toc458523765"/>
      <w:r w:rsidRPr="009936F1">
        <w:rPr>
          <w:rFonts w:ascii="Arial" w:hAnsi="Arial" w:cs="Arial"/>
          <w:sz w:val="28"/>
          <w:szCs w:val="28"/>
        </w:rPr>
        <w:t>4.1 Isot hiukkaset</w:t>
      </w:r>
      <w:bookmarkEnd w:id="26"/>
    </w:p>
    <w:p w:rsidR="002C0232" w:rsidRPr="00062DC9" w:rsidRDefault="002C0232" w:rsidP="002C0232">
      <w:pPr>
        <w:rPr>
          <w:rFonts w:ascii="Times New Roman" w:hAnsi="Times New Roman" w:cs="Times New Roman"/>
        </w:rPr>
      </w:pPr>
      <w:r w:rsidRPr="00062DC9">
        <w:rPr>
          <w:rFonts w:ascii="Times New Roman" w:eastAsiaTheme="minorEastAsia" w:hAnsi="Times New Roman" w:cs="Times New Roman"/>
        </w:rPr>
        <w:t xml:space="preserve">Nollamittauksen ja automittauksen ainoa ero oli se, että automittauksessa hiukkaset menivät </w:t>
      </w:r>
      <w:r w:rsidR="00062DC9" w:rsidRPr="00062DC9">
        <w:rPr>
          <w:rFonts w:ascii="Times New Roman" w:eastAsiaTheme="minorEastAsia" w:hAnsi="Times New Roman" w:cs="Times New Roman"/>
        </w:rPr>
        <w:t xml:space="preserve">linjojen L1 ja L2 lisäksi </w:t>
      </w:r>
      <w:r w:rsidRPr="00062DC9">
        <w:rPr>
          <w:rFonts w:ascii="Times New Roman" w:eastAsiaTheme="minorEastAsia" w:hAnsi="Times New Roman" w:cs="Times New Roman"/>
        </w:rPr>
        <w:t xml:space="preserve">auton linjojen läpi. </w:t>
      </w:r>
      <w:r w:rsidR="00062DC9" w:rsidRPr="00062DC9">
        <w:rPr>
          <w:rFonts w:ascii="Times New Roman" w:eastAsiaTheme="minorEastAsia" w:hAnsi="Times New Roman" w:cs="Times New Roman"/>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062DC9">
        <w:rPr>
          <w:rFonts w:ascii="Times New Roman" w:eastAsiaTheme="minorEastAsia" w:hAnsi="Times New Roman" w:cs="Times New Roman"/>
        </w:rPr>
        <w:t xml:space="preserve"> generaattorin tuottama hiukkaspitoisuus ei pysynyt tasaisena kute</w:t>
      </w:r>
      <w:r w:rsidR="00BA30C6" w:rsidRPr="00062DC9">
        <w:rPr>
          <w:rFonts w:ascii="Times New Roman" w:eastAsiaTheme="minorEastAsia" w:hAnsi="Times New Roman" w:cs="Times New Roman"/>
        </w:rPr>
        <w:t xml:space="preserve">n alikappaleessa 3.3 todettiin, joten </w:t>
      </w:r>
      <w:r w:rsidR="0090542E" w:rsidRPr="00062DC9">
        <w:rPr>
          <w:rFonts w:ascii="Times New Roman" w:eastAsiaTheme="minorEastAsia" w:hAnsi="Times New Roman" w:cs="Times New Roman"/>
        </w:rPr>
        <w:t>tämä täyty ottaa huomioon</w:t>
      </w:r>
      <w:r w:rsidR="00062DC9" w:rsidRPr="00062DC9">
        <w:rPr>
          <w:rFonts w:ascii="Times New Roman" w:eastAsiaTheme="minorEastAsia" w:hAnsi="Times New Roman" w:cs="Times New Roman"/>
        </w:rPr>
        <w:t xml:space="preserve"> laskettaessa häviöitä</w:t>
      </w:r>
      <w:r w:rsidR="0090542E" w:rsidRPr="00062DC9">
        <w:rPr>
          <w:rFonts w:ascii="Times New Roman" w:eastAsiaTheme="minorEastAsia" w:hAnsi="Times New Roman" w:cs="Times New Roman"/>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062DC9" w:rsidRDefault="004C2E3A" w:rsidP="004C2E3A">
      <w:pPr>
        <w:rPr>
          <w:rFonts w:ascii="Times New Roman" w:eastAsiaTheme="minorEastAsia" w:hAnsi="Times New Roman" w:cs="Times New Roman"/>
        </w:rPr>
      </w:pPr>
      <w:r w:rsidRPr="00062DC9">
        <w:rPr>
          <w:rFonts w:ascii="Times New Roman" w:eastAsiaTheme="minorEastAsia" w:hAnsi="Times New Roman" w:cs="Times New Roman"/>
        </w:rPr>
        <w:t>Normalisointi tehtiin ELPI+:n mittaamasta datasta. Koska ELPI+ oli kiinni mittauslinjastossa heti ejektorien jälkeen, ei sitä ennen tapahtunut ollenkaan mitään häviöitä</w:t>
      </w:r>
      <w:r w:rsidR="00377B68" w:rsidRPr="00062DC9">
        <w:rPr>
          <w:rFonts w:ascii="Times New Roman" w:eastAsiaTheme="minorEastAsia" w:hAnsi="Times New Roman" w:cs="Times New Roman"/>
        </w:rPr>
        <w:t xml:space="preserve">. Laskemalla nollamittauksen ja automittauksen </w:t>
      </w:r>
      <w:r w:rsidR="0036261B">
        <w:rPr>
          <w:rFonts w:ascii="Times New Roman" w:eastAsiaTheme="minorEastAsia" w:hAnsi="Times New Roman" w:cs="Times New Roman"/>
        </w:rPr>
        <w:t xml:space="preserve">hiukkaspitoisuuden </w:t>
      </w:r>
      <w:r w:rsidR="00377B68" w:rsidRPr="00062DC9">
        <w:rPr>
          <w:rFonts w:ascii="Times New Roman" w:eastAsiaTheme="minorEastAsia" w:hAnsi="Times New Roman" w:cs="Times New Roman"/>
        </w:rPr>
        <w:t>suhteen jokaiselle hiukkaskoolle, saadaan kerroin jolla pystytään normalisoimaan generaattorin tuottama hiukkaskokojakauman. Näin vaihtelut generaattorin tuottamassa hiukkaskokojakaumassa eivät vaikuta tulokseen</w:t>
      </w:r>
      <w:r w:rsidRPr="00062DC9">
        <w:rPr>
          <w:rFonts w:ascii="Times New Roman" w:eastAsiaTheme="minorEastAsia" w:hAnsi="Times New Roman" w:cs="Times New Roman"/>
        </w:rPr>
        <w:t>.</w:t>
      </w:r>
      <w:r w:rsidR="00377B68" w:rsidRPr="00062DC9">
        <w:rPr>
          <w:rFonts w:ascii="Times New Roman" w:eastAsiaTheme="minorEastAsia" w:hAnsi="Times New Roman" w:cs="Times New Roman"/>
        </w:rPr>
        <w:t xml:space="preserve"> </w:t>
      </w:r>
    </w:p>
    <w:p w:rsidR="00B56836" w:rsidRPr="00062DC9" w:rsidRDefault="00B56836" w:rsidP="00B56836">
      <w:pPr>
        <w:rPr>
          <w:rFonts w:ascii="Times New Roman" w:eastAsiaTheme="minorEastAsia" w:hAnsi="Times New Roman" w:cs="Times New Roman"/>
        </w:rPr>
      </w:pPr>
      <w:r w:rsidRPr="00062DC9">
        <w:rPr>
          <w:rFonts w:ascii="Times New Roman" w:eastAsiaTheme="minorEastAsia" w:hAnsi="Times New Roman" w:cs="Times New Roman"/>
        </w:rPr>
        <w:t xml:space="preserve">UV-APS tuotti hiukkaskokojakauma 20 sekunnin välein ja ELPI tuotti hiukkaskokojakauman reaaliaikaisesti. </w:t>
      </w:r>
      <w:r w:rsidR="0090542E" w:rsidRPr="00062DC9">
        <w:rPr>
          <w:rFonts w:ascii="Times New Roman" w:eastAsiaTheme="minorEastAsia" w:hAnsi="Times New Roman" w:cs="Times New Roman"/>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062DC9">
        <w:rPr>
          <w:rFonts w:ascii="Times New Roman" w:eastAsiaTheme="minorEastAsia" w:hAnsi="Times New Roman" w:cs="Times New Roman"/>
        </w:rPr>
        <w:t xml:space="preserve">Kuviin 4.1-4.7 on koottuna mitatut ja teoreettiset häviöt </w:t>
      </w:r>
      <w:r w:rsidR="003D07C7" w:rsidRPr="00062DC9">
        <w:rPr>
          <w:rFonts w:ascii="Times New Roman" w:eastAsiaTheme="minorEastAsia" w:hAnsi="Times New Roman" w:cs="Times New Roman"/>
        </w:rPr>
        <w:t>kullekin</w:t>
      </w:r>
      <w:r w:rsidRPr="00062DC9">
        <w:rPr>
          <w:rFonts w:ascii="Times New Roman" w:eastAsiaTheme="minorEastAsia" w:hAnsi="Times New Roman" w:cs="Times New Roman"/>
        </w:rPr>
        <w:t xml:space="preserve"> virtaukselle.</w:t>
      </w:r>
      <w:r w:rsidR="00AB3A0D" w:rsidRPr="00062DC9">
        <w:rPr>
          <w:rFonts w:ascii="Times New Roman" w:eastAsiaTheme="minorEastAsia" w:hAnsi="Times New Roman" w:cs="Times New Roman"/>
        </w:rPr>
        <w:t xml:space="preserve"> Mustat tähdet ovat UV-APS:n datasta laskettuja häviöitä ja pinkit tähdet ovat ELPI:n datasta lasketut häviöt. </w:t>
      </w:r>
      <w:r w:rsidR="008501C4" w:rsidRPr="00062DC9">
        <w:rPr>
          <w:rFonts w:ascii="Times New Roman" w:eastAsiaTheme="minorEastAsia" w:hAnsi="Times New Roman" w:cs="Times New Roman"/>
        </w:rPr>
        <w:t xml:space="preserve"> Teoreettiset häviöt on laskettu työtä varten</w:t>
      </w:r>
      <w:r w:rsidR="00AB3A0D" w:rsidRPr="00062DC9">
        <w:rPr>
          <w:rFonts w:ascii="Times New Roman" w:eastAsiaTheme="minorEastAsia" w:hAnsi="Times New Roman" w:cs="Times New Roman"/>
        </w:rPr>
        <w:t xml:space="preserve"> toteutetulla Matlab-funktiolla auton parametreillä.</w:t>
      </w:r>
      <w:r w:rsidR="00B56836" w:rsidRPr="00062DC9">
        <w:rPr>
          <w:rFonts w:ascii="Times New Roman" w:eastAsiaTheme="minorEastAsia" w:hAnsi="Times New Roman" w:cs="Times New Roman"/>
        </w:rPr>
        <w:t xml:space="preserve">. </w:t>
      </w:r>
      <w:r w:rsidR="00B56836" w:rsidRPr="00062DC9">
        <w:rPr>
          <w:rFonts w:ascii="Times New Roman" w:eastAsiaTheme="minorEastAsia" w:hAnsi="Times New Roman" w:cs="Times New Roman"/>
        </w:rPr>
        <w:lastRenderedPageBreak/>
        <w:t>Kuviin on lisäksi piirrettynä häviöiden keskihajonta.</w:t>
      </w:r>
      <w:r w:rsidR="00AB3A0D" w:rsidRPr="00062DC9">
        <w:rPr>
          <w:rFonts w:ascii="Times New Roman" w:eastAsiaTheme="minorEastAsia" w:hAnsi="Times New Roman" w:cs="Times New Roman"/>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lastRenderedPageBreak/>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lastRenderedPageBreak/>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lastRenderedPageBreak/>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062DC9" w:rsidRDefault="003D07C7" w:rsidP="003D07C7">
      <w:pPr>
        <w:rPr>
          <w:rFonts w:ascii="Times New Roman" w:hAnsi="Times New Roman" w:cs="Times New Roman"/>
        </w:rPr>
      </w:pPr>
      <w:r w:rsidRPr="00062DC9">
        <w:rPr>
          <w:rFonts w:ascii="Times New Roman" w:hAnsi="Times New Roman" w:cs="Times New Roman"/>
        </w:rPr>
        <w:t xml:space="preserve">Kuvista huomataan, että varsinkin ELPI:istä lasketut häviöt noudattavat hyvin teoreettista mallia. Jokaisessa tapauksessa pienillä (alle 1 µm) häviöitä ei ole lainkaan. </w:t>
      </w:r>
      <w:r w:rsidR="007F1D3D" w:rsidRPr="00062DC9">
        <w:rPr>
          <w:rFonts w:ascii="Times New Roman" w:hAnsi="Times New Roman" w:cs="Times New Roman"/>
        </w:rPr>
        <w:t>Hiukkaskokoalueella 1-3 µm ELPI:llä mitatut häviöt ovat hiukan suurempia kuin teoreettisesti ennustetut häviöt</w:t>
      </w:r>
      <w:r w:rsidRPr="00062DC9">
        <w:rPr>
          <w:rFonts w:ascii="Times New Roman" w:hAnsi="Times New Roman" w:cs="Times New Roman"/>
        </w:rPr>
        <w:t>.</w:t>
      </w:r>
      <w:r w:rsidR="007F1D3D" w:rsidRPr="00062DC9">
        <w:rPr>
          <w:rFonts w:ascii="Times New Roman" w:hAnsi="Times New Roman" w:cs="Times New Roman"/>
        </w:rPr>
        <w:t xml:space="preserve"> Tästä isommilla hiukkasilla teoreettinen malli antaa hiukan isommat häviöt kuin mitatut häviöt.</w:t>
      </w:r>
      <w:r w:rsidR="0036261B">
        <w:rPr>
          <w:rFonts w:ascii="Times New Roman" w:hAnsi="Times New Roman" w:cs="Times New Roman"/>
        </w:rPr>
        <w:t xml:space="preserve"> Varsinkin isomilla hiukkasilla kuin 5 </w:t>
      </w:r>
      <w:r w:rsidR="0036261B" w:rsidRPr="00062DC9">
        <w:rPr>
          <w:rFonts w:ascii="Times New Roman" w:hAnsi="Times New Roman" w:cs="Times New Roman"/>
        </w:rPr>
        <w:t>µm</w:t>
      </w:r>
      <w:r w:rsidR="0036261B">
        <w:rPr>
          <w:rFonts w:ascii="Times New Roman" w:hAnsi="Times New Roman" w:cs="Times New Roman"/>
        </w:rPr>
        <w:t xml:space="preserve"> teoreettinen malli antaa selvästi isompia häviöitä.</w:t>
      </w:r>
      <w:r w:rsidR="007F1D3D" w:rsidRPr="00062DC9">
        <w:rPr>
          <w:rFonts w:ascii="Times New Roman" w:hAnsi="Times New Roman" w:cs="Times New Roman"/>
        </w:rPr>
        <w:t xml:space="preserve"> </w:t>
      </w:r>
      <w:r w:rsidR="006219F4">
        <w:rPr>
          <w:rFonts w:ascii="Times New Roman" w:hAnsi="Times New Roman" w:cs="Times New Roman"/>
        </w:rPr>
        <w:t xml:space="preserve">Tämä voi johtua siitä, että generaattori ei ole välttämättä tuottanut paljon näin isoja hiukkasia, jolloin suhteellinen virhe laskiessa häviöitä on suuri. </w:t>
      </w:r>
      <w:r w:rsidR="007F1D3D" w:rsidRPr="00062DC9">
        <w:rPr>
          <w:rFonts w:ascii="Times New Roman" w:hAnsi="Times New Roman" w:cs="Times New Roman"/>
        </w:rPr>
        <w:t>Kuitenkin</w:t>
      </w:r>
      <w:r w:rsidR="006219F4">
        <w:rPr>
          <w:rFonts w:ascii="Times New Roman" w:hAnsi="Times New Roman" w:cs="Times New Roman"/>
        </w:rPr>
        <w:t xml:space="preserve"> yleisesti</w:t>
      </w:r>
      <w:r w:rsidR="007F1D3D" w:rsidRPr="00062DC9">
        <w:rPr>
          <w:rFonts w:ascii="Times New Roman" w:hAnsi="Times New Roman" w:cs="Times New Roman"/>
        </w:rPr>
        <w:t xml:space="preserve"> häviöt ovat hyvin linjassa teorian kanssa. Eniten mitatut häviöt poikkeavat teoreettisista häviöist</w:t>
      </w:r>
      <w:r w:rsidR="007F2779" w:rsidRPr="00062DC9">
        <w:rPr>
          <w:rFonts w:ascii="Times New Roman" w:hAnsi="Times New Roman" w:cs="Times New Roman"/>
        </w:rPr>
        <w:t>ä virtauksilla 10 ja 15 lpm (kuvat 4.1 ja 4.2).</w:t>
      </w:r>
      <w:r w:rsidRPr="00062DC9">
        <w:rPr>
          <w:rFonts w:ascii="Times New Roman" w:hAnsi="Times New Roman" w:cs="Times New Roman"/>
        </w:rPr>
        <w:t xml:space="preserve"> </w:t>
      </w:r>
      <w:r w:rsidR="007F2779" w:rsidRPr="00062DC9">
        <w:rPr>
          <w:rFonts w:ascii="Times New Roman" w:hAnsi="Times New Roman" w:cs="Times New Roman"/>
        </w:rPr>
        <w:t xml:space="preserve">Mitä suurempi virtaus, sitä paremmin mitatut tulokset noudattavat teoriaa. </w:t>
      </w:r>
    </w:p>
    <w:p w:rsidR="004C7F43" w:rsidRPr="00062DC9" w:rsidRDefault="00763FA8" w:rsidP="003D07C7">
      <w:pPr>
        <w:rPr>
          <w:rFonts w:ascii="Times New Roman" w:hAnsi="Times New Roman" w:cs="Times New Roman"/>
        </w:rPr>
      </w:pPr>
      <w:r w:rsidRPr="00062DC9">
        <w:rPr>
          <w:rFonts w:ascii="Times New Roman" w:hAnsi="Times New Roman" w:cs="Times New Roman"/>
        </w:rPr>
        <w:t>UV-APS:sista lasketut häviöt ovat huomattavasti sotkuisempia kuin ELPI:istä lasketut ja seuraavat huonommin teoreettista mallia. Pienillä virtauksilla (kuvat 4.1 ja 4.2)</w:t>
      </w:r>
      <w:r w:rsidR="004C7F43" w:rsidRPr="00062DC9">
        <w:rPr>
          <w:rFonts w:ascii="Times New Roman" w:hAnsi="Times New Roman" w:cs="Times New Roman"/>
        </w:rPr>
        <w:t xml:space="preserve"> mittaus näyttää suuria häviöitä pienille hiukkasille.</w:t>
      </w:r>
      <w:r w:rsidR="006219F4">
        <w:rPr>
          <w:rFonts w:ascii="Times New Roman" w:hAnsi="Times New Roman" w:cs="Times New Roman"/>
        </w:rPr>
        <w:t xml:space="preserve"> Molemmilla virtauksilla näkyy 1 </w:t>
      </w:r>
      <w:r w:rsidR="006219F4" w:rsidRPr="00062DC9">
        <w:rPr>
          <w:rFonts w:ascii="Times New Roman" w:hAnsi="Times New Roman" w:cs="Times New Roman"/>
        </w:rPr>
        <w:t>µm</w:t>
      </w:r>
      <w:r w:rsidR="006219F4">
        <w:rPr>
          <w:rFonts w:ascii="Times New Roman" w:hAnsi="Times New Roman" w:cs="Times New Roman"/>
        </w:rPr>
        <w:t xml:space="preserve"> kohdalla piikki häviöissä.</w:t>
      </w:r>
      <w:r w:rsidR="004C7F43" w:rsidRPr="00062DC9">
        <w:rPr>
          <w:rFonts w:ascii="Times New Roman" w:hAnsi="Times New Roman" w:cs="Times New Roman"/>
        </w:rPr>
        <w:t xml:space="preserve"> </w:t>
      </w:r>
      <w:r w:rsidR="006219F4">
        <w:rPr>
          <w:rFonts w:ascii="Times New Roman" w:hAnsi="Times New Roman" w:cs="Times New Roman"/>
        </w:rPr>
        <w:t>Kaikilla virtauksilla näkyy häviöiden laskua mentäessä kohti isoja hiukkasia.</w:t>
      </w:r>
      <w:r w:rsidR="004C7F43" w:rsidRPr="00062DC9">
        <w:rPr>
          <w:rFonts w:ascii="Times New Roman" w:hAnsi="Times New Roman" w:cs="Times New Roman"/>
        </w:rPr>
        <w:t xml:space="preserve"> Tämä kuitenkin johtuu siitä, että generaattori ei tuottanu</w:t>
      </w:r>
      <w:r w:rsidR="006219F4">
        <w:rPr>
          <w:rFonts w:ascii="Times New Roman" w:hAnsi="Times New Roman" w:cs="Times New Roman"/>
        </w:rPr>
        <w:t>t tarpeeksi isoja hiukkasia (&gt; 6</w:t>
      </w:r>
      <w:bookmarkStart w:id="27" w:name="_GoBack"/>
      <w:bookmarkEnd w:id="27"/>
      <w:r w:rsidR="004C7F43" w:rsidRPr="00062DC9">
        <w:rPr>
          <w:rFonts w:ascii="Times New Roman" w:hAnsi="Times New Roman" w:cs="Times New Roman"/>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062DC9">
        <w:rPr>
          <w:rFonts w:ascii="Times New Roman" w:hAnsi="Times New Roman" w:cs="Times New Roman"/>
        </w:rPr>
        <w:t>Isoi</w:t>
      </w:r>
      <w:r w:rsidR="007F2779" w:rsidRPr="00062DC9">
        <w:rPr>
          <w:rFonts w:ascii="Times New Roman" w:hAnsi="Times New Roman" w:cs="Times New Roman"/>
        </w:rPr>
        <w:t>lla virtauksialla (kuvat 4.6-4.7</w:t>
      </w:r>
      <w:r w:rsidRPr="00062DC9">
        <w:rPr>
          <w:rFonts w:ascii="Times New Roman" w:hAnsi="Times New Roman" w:cs="Times New Roman"/>
        </w:rPr>
        <w:t>), mittaus näyttää hyvin isoja häviöitä kaikilla hiukkaskoilla. Varsinkin alle 3 µm hiukkasille häviöt ovat huomattavasti suurempia kuin ELPI:n mittaamana tai teoreett</w:t>
      </w:r>
      <w:r w:rsidR="007F2779" w:rsidRPr="00062DC9">
        <w:rPr>
          <w:rFonts w:ascii="Times New Roman" w:hAnsi="Times New Roman" w:cs="Times New Roman"/>
        </w:rPr>
        <w:t>isen mallin ennustamana. Näillä virtauksilla automittaus on epäonnistunut</w:t>
      </w:r>
      <w:r w:rsidR="006219F4">
        <w:rPr>
          <w:rFonts w:ascii="Times New Roman" w:hAnsi="Times New Roman" w:cs="Times New Roman"/>
        </w:rPr>
        <w:t xml:space="preserve"> UV-APS:n kohdalla</w:t>
      </w:r>
      <w:r w:rsidR="007F2779" w:rsidRPr="00062DC9">
        <w:rPr>
          <w:rFonts w:ascii="Times New Roman" w:hAnsi="Times New Roman" w:cs="Times New Roman"/>
        </w:rPr>
        <w:t xml:space="preserve">.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 </w:t>
      </w:r>
      <w:r w:rsidR="007F2779" w:rsidRPr="00062DC9">
        <w:rPr>
          <w:rFonts w:ascii="Times New Roman" w:hAnsi="Times New Roman" w:cs="Times New Roman"/>
        </w:rPr>
        <w:lastRenderedPageBreak/>
        <w:t>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p>
    <w:p w:rsidR="00763FA8" w:rsidRPr="00062DC9" w:rsidRDefault="004C7F43" w:rsidP="003D07C7">
      <w:pPr>
        <w:rPr>
          <w:rFonts w:ascii="Times New Roman" w:hAnsi="Times New Roman" w:cs="Times New Roman"/>
        </w:rPr>
      </w:pPr>
      <w:r w:rsidRPr="00062DC9">
        <w:rPr>
          <w:rFonts w:ascii="Times New Roman" w:hAnsi="Times New Roman" w:cs="Times New Roman"/>
        </w:rPr>
        <w:t xml:space="preserve">Mahdollisesti UV-APS:in inletti on irronnut mittauslinjastosta ja on mitannut mittauksen aikana huoneilmaa. </w:t>
      </w:r>
      <w:r w:rsidR="00086394" w:rsidRPr="00062DC9">
        <w:rPr>
          <w:rFonts w:ascii="Times New Roman" w:hAnsi="Times New Roman" w:cs="Times New Roman"/>
        </w:rPr>
        <w:t>Toinen mahdollisuus on, että linjaan ennen UV-APS:ia on tullu</w:t>
      </w:r>
      <w:r w:rsidR="005A5AAA" w:rsidRPr="00062DC9">
        <w:rPr>
          <w:rFonts w:ascii="Times New Roman" w:hAnsi="Times New Roman" w:cs="Times New Roman"/>
        </w:rPr>
        <w:t>t</w:t>
      </w:r>
      <w:r w:rsidR="00086394" w:rsidRPr="00062DC9">
        <w:rPr>
          <w:rFonts w:ascii="Times New Roman" w:hAnsi="Times New Roman" w:cs="Times New Roman"/>
        </w:rPr>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Pr="00062DC9" w:rsidRDefault="00AF426E" w:rsidP="00AF426E">
      <w:pPr>
        <w:rPr>
          <w:rFonts w:ascii="Times New Roman" w:hAnsi="Times New Roman" w:cs="Times New Roman"/>
        </w:rPr>
      </w:pPr>
      <w:r w:rsidRPr="00062DC9">
        <w:rPr>
          <w:rFonts w:ascii="Times New Roman" w:hAnsi="Times New Roman" w:cs="Times New Roman"/>
        </w:rPr>
        <w:t xml:space="preserve">Pienten </w:t>
      </w:r>
      <w:r w:rsidR="002658D8" w:rsidRPr="00062DC9">
        <w:rPr>
          <w:rFonts w:ascii="Times New Roman" w:hAnsi="Times New Roman" w:cs="Times New Roman"/>
        </w:rPr>
        <w:t>hiukkasten häviöiden mittaamisessa oli enemmän ongelmia kuin isojen hiukkasten häviöiden mittaamisessa</w:t>
      </w:r>
      <w:r w:rsidRPr="00062DC9">
        <w:rPr>
          <w:rFonts w:ascii="Times New Roman" w:hAnsi="Times New Roman" w:cs="Times New Roman"/>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062DC9">
        <w:rPr>
          <w:rFonts w:ascii="Times New Roman" w:hAnsi="Times New Roman" w:cs="Times New Roman"/>
        </w:rPr>
        <w:t xml:space="preserve"> Kuvassa 4.9 on esitettynä yhdellä virtauksella (20 lpm) tehdyt nollamittaukset ja automittaus.</w:t>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062DC9" w:rsidRDefault="004D3F55" w:rsidP="004D3F55">
      <w:pPr>
        <w:rPr>
          <w:rFonts w:ascii="Times New Roman" w:hAnsi="Times New Roman" w:cs="Times New Roman"/>
        </w:rPr>
      </w:pPr>
      <w:r w:rsidRPr="00062DC9">
        <w:rPr>
          <w:rFonts w:ascii="Times New Roman" w:hAnsi="Times New Roman" w:cs="Times New Roman"/>
        </w:rPr>
        <w:t>Kuvassa 4.9 näkyy SMPS:n mittaama hiukkaskokojakauma virtaukselle 20 lpm.</w:t>
      </w:r>
    </w:p>
    <w:p w:rsidR="002658D8" w:rsidRPr="00062DC9" w:rsidRDefault="002658D8" w:rsidP="00AF426E">
      <w:pPr>
        <w:rPr>
          <w:rFonts w:ascii="Times New Roman" w:hAnsi="Times New Roman" w:cs="Times New Roman"/>
        </w:rPr>
      </w:pPr>
      <w:r w:rsidRPr="00062DC9">
        <w:rPr>
          <w:rFonts w:ascii="Times New Roman" w:hAnsi="Times New Roman" w:cs="Times New Roman"/>
        </w:rPr>
        <w:t>Hiukkaskokojakauma on siirtynyt ajan myötä kohti isompia hiukkasia. Nollamittaus 1 suoritettiin ensimmäisen, jolloin kammiossa oli eniten pieniä hiukkasia. Muissa mittauksissa hiukkaskokojakauma on siirtynyt kohti isompia hiukkasia, eli pieniä hiukkasia on hävinnyt kammiosta ajan kuluessa kammion seinämille ja koagulaation vaikutuksesta. Jotta tuloksista voitaisiin arvioida linjahäviöitä, kahden nollamittauksen perusteella laskettiin, kuinka paljon hiukkaset olivat kasvaneet mittauksen aikana. Näin saatiin arvioitua hiukkaskokojakauma, mikä kammiossa vallitsi automittauksen aikana</w:t>
      </w:r>
    </w:p>
    <w:p w:rsidR="004D3F55" w:rsidRPr="00062DC9" w:rsidRDefault="004D3F55" w:rsidP="00AF426E">
      <w:pPr>
        <w:rPr>
          <w:rFonts w:ascii="Times New Roman" w:hAnsi="Times New Roman" w:cs="Times New Roman"/>
        </w:rPr>
      </w:pPr>
      <w:r w:rsidRPr="00062DC9">
        <w:rPr>
          <w:rFonts w:ascii="Times New Roman" w:hAnsi="Times New Roman" w:cs="Times New Roman"/>
        </w:rPr>
        <w:t xml:space="preserve">Kuviin 4.10 – 4.17 on koottu SMPS:n mittaamat kokojakaumat virtauksilla 10 – 40 lpm. </w:t>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062DC9">
        <w:rPr>
          <w:rFonts w:ascii="Times New Roman" w:hAnsi="Times New Roman" w:cs="Times New Roman"/>
        </w:rPr>
        <w:t xml:space="preserve"> </w:t>
      </w:r>
      <w:r w:rsidR="00113D3B" w:rsidRPr="00062DC9">
        <w:rPr>
          <w:rFonts w:ascii="Times New Roman" w:hAnsi="Times New Roman" w:cs="Times New Roman"/>
          <w:noProof/>
          <w:lang w:eastAsia="fi-FI"/>
        </w:rPr>
        <w:drawing>
          <wp:inline distT="0" distB="0" distL="0" distR="0" wp14:anchorId="71CC1DEB" wp14:editId="3EA4C30C">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062DC9">
        <w:rPr>
          <w:rFonts w:ascii="Times New Roman" w:hAnsi="Times New Roman" w:cs="Times New Roman"/>
        </w:rPr>
        <w:t xml:space="preserve"> </w:t>
      </w: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Pr="00062DC9" w:rsidRDefault="00B555FF" w:rsidP="00B555FF">
      <w:pPr>
        <w:rPr>
          <w:rFonts w:ascii="Times New Roman" w:hAnsi="Times New Roman" w:cs="Times New Roman"/>
        </w:rPr>
      </w:pPr>
      <w:r w:rsidRPr="00062DC9">
        <w:rPr>
          <w:rFonts w:ascii="Times New Roman" w:hAnsi="Times New Roman" w:cs="Times New Roman"/>
        </w:rP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Pr="00062DC9" w:rsidRDefault="00B555FF" w:rsidP="00B555FF">
      <w:pPr>
        <w:rPr>
          <w:rFonts w:ascii="Times New Roman" w:hAnsi="Times New Roman" w:cs="Times New Roman"/>
        </w:rPr>
      </w:pPr>
      <w:r w:rsidRPr="00062DC9">
        <w:rPr>
          <w:rFonts w:ascii="Times New Roman" w:hAnsi="Times New Roman" w:cs="Times New Roman"/>
        </w:rP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Pr="00062DC9" w:rsidRDefault="00B555FF" w:rsidP="00B555FF">
      <w:pPr>
        <w:rPr>
          <w:rFonts w:ascii="Times New Roman" w:hAnsi="Times New Roman" w:cs="Times New Roman"/>
        </w:rPr>
      </w:pPr>
      <w:r w:rsidRPr="00062DC9">
        <w:rPr>
          <w:rFonts w:ascii="Times New Roman" w:hAnsi="Times New Roman" w:cs="Times New Roman"/>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Pr="00062DC9" w:rsidRDefault="00B555FF" w:rsidP="00B555FF">
      <w:pPr>
        <w:rPr>
          <w:rFonts w:ascii="Times New Roman" w:hAnsi="Times New Roman" w:cs="Times New Roman"/>
        </w:rPr>
      </w:pPr>
      <w:r w:rsidRPr="00062DC9">
        <w:rPr>
          <w:rFonts w:ascii="Times New Roman" w:hAnsi="Times New Roman" w:cs="Times New Roman"/>
        </w:rPr>
        <w:t>Kuvissa (KUVAT) ovat esitettynä PSM:n datat. Kahden nollamittauksen perusteella laskettiin sovite</w:t>
      </w:r>
      <w:r w:rsidR="00655D80" w:rsidRPr="00062DC9">
        <w:rPr>
          <w:rFonts w:ascii="Times New Roman" w:hAnsi="Times New Roman" w:cs="Times New Roman"/>
        </w:rPr>
        <w:t xml:space="preserve"> hiukkasten lukumäärästä mittauksen aikana. Vertaamalla sovitetta ja automittauksessa mitattua hiukkaspitoisuutta voidaan arvioida hiukkashäviöitä. Sovite on piirrettynä punaisella kuvaajiin. </w:t>
      </w:r>
      <w:r w:rsidR="000F0532" w:rsidRPr="00062DC9">
        <w:rPr>
          <w:rFonts w:ascii="Times New Roman" w:hAnsi="Times New Roman" w:cs="Times New Roman"/>
        </w:rPr>
        <w:t xml:space="preserve">Vain kolmen tapauksen (virtaukset 10, 35 ja 40 lpm) mittausdata on esitetty. Muissa </w:t>
      </w:r>
      <w:r w:rsidR="000F0532" w:rsidRPr="00062DC9">
        <w:rPr>
          <w:rFonts w:ascii="Times New Roman" w:hAnsi="Times New Roman" w:cs="Times New Roman"/>
        </w:rPr>
        <w:lastRenderedPageBreak/>
        <w:t>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062DC9">
        <w:rPr>
          <w:rFonts w:ascii="Times New Roman" w:hAnsi="Times New Roman" w:cs="Times New Roman"/>
        </w:rPr>
        <w:t xml:space="preserve"> 10 nm) mittauksen alkaessa.</w:t>
      </w:r>
      <w:r w:rsidR="000F0532" w:rsidRPr="00062DC9">
        <w:rPr>
          <w:rFonts w:ascii="Times New Roman" w:hAnsi="Times New Roman" w:cs="Times New Roman"/>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Pr="00062DC9" w:rsidRDefault="00D50298" w:rsidP="00F96C82">
      <w:pPr>
        <w:rPr>
          <w:rFonts w:ascii="Times New Roman" w:hAnsi="Times New Roman" w:cs="Times New Roman"/>
        </w:rPr>
      </w:pPr>
      <w:r w:rsidRPr="00062DC9">
        <w:rPr>
          <w:rFonts w:ascii="Times New Roman" w:hAnsi="Times New Roman" w:cs="Times New Roman"/>
        </w:rPr>
        <w:t>10</w:t>
      </w:r>
    </w:p>
    <w:p w:rsidR="00BA30C6" w:rsidRPr="00062DC9" w:rsidRDefault="00BA30C6"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Pr="00062DC9" w:rsidRDefault="00D50298" w:rsidP="00F96C82">
      <w:pPr>
        <w:rPr>
          <w:rFonts w:ascii="Times New Roman" w:hAnsi="Times New Roman" w:cs="Times New Roman"/>
        </w:rPr>
      </w:pPr>
      <w:r w:rsidRPr="00062DC9">
        <w:rPr>
          <w:rFonts w:ascii="Times New Roman" w:hAnsi="Times New Roman" w:cs="Times New Roman"/>
        </w:rPr>
        <w:t>35</w:t>
      </w: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Pr="00062DC9" w:rsidRDefault="00087FF5">
      <w:pPr>
        <w:rPr>
          <w:rFonts w:ascii="Times New Roman" w:hAnsi="Times New Roman" w:cs="Times New Roman"/>
        </w:rPr>
      </w:pPr>
    </w:p>
    <w:p w:rsidR="00BA7C34" w:rsidRPr="00062DC9" w:rsidRDefault="002658D8">
      <w:pPr>
        <w:rPr>
          <w:rFonts w:ascii="Times New Roman" w:hAnsi="Times New Roman" w:cs="Times New Roman"/>
        </w:rPr>
      </w:pPr>
      <w:r w:rsidRPr="00062DC9">
        <w:rPr>
          <w:rFonts w:ascii="Times New Roman" w:hAnsi="Times New Roman" w:cs="Times New Roman"/>
        </w:rPr>
        <w:lastRenderedPageBreak/>
        <w:t xml:space="preserve">Kuvaajiin on merkittynä mittausdatasta lasketut häviöt. </w:t>
      </w:r>
      <w:r w:rsidR="00BA7C34" w:rsidRPr="00062DC9">
        <w:rPr>
          <w:rFonts w:ascii="Times New Roman" w:hAnsi="Times New Roman" w:cs="Times New Roman"/>
        </w:rPr>
        <w:t>Häviöt on laskettu kaavalla ()</w:t>
      </w:r>
    </w:p>
    <w:p w:rsidR="00A50B92" w:rsidRPr="00062DC9" w:rsidRDefault="00A50B92">
      <w:pPr>
        <w:rPr>
          <w:rFonts w:ascii="Times New Roman" w:hAnsi="Times New Roman" w:cs="Times New Roman"/>
        </w:rPr>
      </w:pPr>
    </w:p>
    <w:p w:rsidR="002658D8" w:rsidRPr="00062DC9" w:rsidRDefault="00A50B92">
      <w:pPr>
        <w:rPr>
          <w:rFonts w:ascii="Times New Roman" w:hAnsi="Times New Roman" w:cs="Times New Roman"/>
        </w:rPr>
      </w:pPr>
      <w:r w:rsidRPr="00062DC9">
        <w:rPr>
          <w:rFonts w:ascii="Times New Roman" w:hAnsi="Times New Roman" w:cs="Times New Roman"/>
        </w:rPr>
        <w:t xml:space="preserve">Kuvaajissa esitetty häviö on keskiarvo mittauksen aikavälillä lasketuista häviöistä ja virherajat ovat keskihajonta. </w:t>
      </w:r>
      <w:r w:rsidR="00BA7C34" w:rsidRPr="00062DC9">
        <w:rPr>
          <w:rFonts w:ascii="Times New Roman" w:hAnsi="Times New Roman" w:cs="Times New Roman"/>
        </w:rPr>
        <w:t>Mittausten perusteella häviöt ovat 12- 17 %</w:t>
      </w:r>
      <w:r w:rsidR="002658D8" w:rsidRPr="00062DC9">
        <w:rPr>
          <w:rFonts w:ascii="Times New Roman" w:hAnsi="Times New Roman" w:cs="Times New Roman"/>
        </w:rPr>
        <w:t xml:space="preserve"> alle 10 nanometrin hiukkasilla, kasvaen isommilla virtauksilla. Pienimmät häviöt olivat 10 lpm virtauksilla (12 %), kun taas isoimmat häviöt olivat isolla virtauksilla (40 lpm). </w:t>
      </w:r>
      <w:r w:rsidRPr="00062DC9">
        <w:rPr>
          <w:rFonts w:ascii="Times New Roman" w:hAnsi="Times New Roman" w:cs="Times New Roman"/>
        </w:rPr>
        <w:t xml:space="preserve">Nämä lasketut häviöt ovat hyvinkin pieniä, sillä kaikista pienimmillä hiukkasilla, eli alle 2 nm kokoisilla, häviöt voivat olla jopa 90 % luokkaa. Tämä viittaa siihen, että kammiossa ei ollut kaikista pienimpiä hiukkasia ollenkaan. Teoreettisesti vastaavia häviötä tapahtuu 7-8 nm kokoisille hiukkasille.  Jo SMPS:n datasta havaittiin, että pienimmät hiukkaset häviävät nopeasti kammiosta, joten on </w:t>
      </w:r>
      <w:r w:rsidR="0036261B" w:rsidRPr="00062DC9">
        <w:rPr>
          <w:rFonts w:ascii="Times New Roman" w:hAnsi="Times New Roman" w:cs="Times New Roman"/>
        </w:rPr>
        <w:t>mahdollista,</w:t>
      </w:r>
      <w:r w:rsidRPr="00062DC9">
        <w:rPr>
          <w:rFonts w:ascii="Times New Roman" w:hAnsi="Times New Roman" w:cs="Times New Roman"/>
        </w:rPr>
        <w:t xml:space="preserve"> että mittausten aikana kammiossa ei ollut pienempiä kuin 7 nm hiukkasia. Mahdollisesti kaikki pienimmät hiukkaset hävisivät jo linjoissa L1 ja L2, jolloin hiukkaset eivät saavuttaneet mittalaitteita.</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062DC9" w:rsidRDefault="00BA30C6" w:rsidP="00BA30C6">
      <w:pPr>
        <w:rPr>
          <w:rFonts w:ascii="Times New Roman" w:hAnsi="Times New Roman" w:cs="Times New Roman"/>
        </w:rPr>
      </w:pPr>
      <w:r w:rsidRPr="00062DC9">
        <w:rPr>
          <w:rFonts w:ascii="Times New Roman" w:hAnsi="Times New Roman" w:cs="Times New Roman"/>
        </w:rPr>
        <w:t>Tässä kappaleessa tarkastellaan kahden työssä toteutetun mittausjärjestelyn toimivuutta ja kuinka niitä oltaisiin voitu parantaa.</w:t>
      </w:r>
    </w:p>
    <w:p w:rsidR="00533D14" w:rsidRPr="00062DC9" w:rsidRDefault="00BA30C6" w:rsidP="00BA30C6">
      <w:pPr>
        <w:rPr>
          <w:rFonts w:ascii="Times New Roman" w:hAnsi="Times New Roman" w:cs="Times New Roman"/>
        </w:rPr>
      </w:pPr>
      <w:r w:rsidRPr="00062DC9">
        <w:rPr>
          <w:rFonts w:ascii="Times New Roman" w:hAnsi="Times New Roman" w:cs="Times New Roman"/>
        </w:rPr>
        <w:t>Isojen hiukkasten häviöiden mittaaminen sujui hyvin</w:t>
      </w:r>
      <w:r w:rsidR="00533D14" w:rsidRPr="00062DC9">
        <w:rPr>
          <w:rFonts w:ascii="Times New Roman" w:hAnsi="Times New Roman" w:cs="Times New Roman"/>
        </w:rPr>
        <w:t xml:space="preserve"> kahdesta työssä toteutetussa mittauksessa paremmin</w:t>
      </w:r>
      <w:r w:rsidRPr="00062DC9">
        <w:rPr>
          <w:rFonts w:ascii="Times New Roman" w:hAnsi="Times New Roman" w:cs="Times New Roman"/>
        </w:rPr>
        <w:t xml:space="preserve">. </w:t>
      </w:r>
      <w:r w:rsidR="00533D14" w:rsidRPr="00062DC9">
        <w:rPr>
          <w:rFonts w:ascii="Times New Roman" w:hAnsi="Times New Roman" w:cs="Times New Roman"/>
        </w:rPr>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Pr="00062DC9" w:rsidRDefault="00BA30C6" w:rsidP="00BA30C6">
      <w:pPr>
        <w:rPr>
          <w:rFonts w:ascii="Times New Roman" w:hAnsi="Times New Roman" w:cs="Times New Roman"/>
        </w:rPr>
      </w:pPr>
      <w:r w:rsidRPr="00062DC9">
        <w:rPr>
          <w:rFonts w:ascii="Times New Roman" w:hAnsi="Times New Roman" w:cs="Times New Roman"/>
        </w:rPr>
        <w:t>Pienten hiukkasten häviöiden mittaaminen ei taas onnistunut erityisen hyvin. Kammio oli huono tapa tuottaa pieniä hiukkasia, sillä hiukkaspitoisuus ei pysynyt kammiossa pitkään tasaisena. Pi</w:t>
      </w:r>
      <w:r w:rsidR="00533D14" w:rsidRPr="00062DC9">
        <w:rPr>
          <w:rFonts w:ascii="Times New Roman" w:hAnsi="Times New Roman" w:cs="Times New Roman"/>
        </w:rPr>
        <w:t>enet hiukkaset (&lt; 10 nm) hävisivät</w:t>
      </w:r>
      <w:r w:rsidRPr="00062DC9">
        <w:rPr>
          <w:rFonts w:ascii="Times New Roman" w:hAnsi="Times New Roman" w:cs="Times New Roman"/>
        </w:rPr>
        <w:t xml:space="preserve"> hyvin nopeasti pois kammiosta, eikä näiden hiukkasten häviöitä saatu mitattua erityisen luotettavasti.</w:t>
      </w:r>
      <w:r w:rsidR="00533D14" w:rsidRPr="00062DC9">
        <w:rPr>
          <w:rFonts w:ascii="Times New Roman" w:hAnsi="Times New Roman" w:cs="Times New Roman"/>
        </w:rPr>
        <w:t xml:space="preserve"> Pienet hiukkaset olisi kannattanut tuottaa jollain muulla tavalla, jolloin hiukkasia olisi syntynyt luotettavammin ja tasaisemmin.</w:t>
      </w:r>
    </w:p>
    <w:p w:rsidR="00533D14" w:rsidRPr="00062DC9" w:rsidRDefault="00533D14" w:rsidP="00BA30C6">
      <w:pPr>
        <w:rPr>
          <w:rFonts w:ascii="Times New Roman" w:hAnsi="Times New Roman" w:cs="Times New Roman"/>
        </w:rPr>
      </w:pPr>
      <w:r w:rsidRPr="00062DC9">
        <w:rPr>
          <w:rFonts w:ascii="Times New Roman" w:hAnsi="Times New Roman" w:cs="Times New Roman"/>
        </w:rPr>
        <w:t>Lisäksi molemmissa mittauksissa olisi</w:t>
      </w:r>
      <w:r w:rsidR="00A50B92" w:rsidRPr="00062DC9">
        <w:rPr>
          <w:rFonts w:ascii="Times New Roman" w:hAnsi="Times New Roman" w:cs="Times New Roman"/>
        </w:rPr>
        <w:t xml:space="preserve"> voinut hyödyntää DMA:ta</w:t>
      </w:r>
      <w:r w:rsidRPr="00062DC9">
        <w:rPr>
          <w:rFonts w:ascii="Times New Roman" w:hAnsi="Times New Roman" w:cs="Times New Roman"/>
        </w:rP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rsidRPr="00062DC9">
        <w:rPr>
          <w:rFonts w:ascii="Times New Roman" w:hAnsi="Times New Roman" w:cs="Times New Roman"/>
        </w:rPr>
        <w:t>mittalaitteille.</w:t>
      </w:r>
      <w:r w:rsidRPr="00062DC9">
        <w:rPr>
          <w:rFonts w:ascii="Times New Roman" w:hAnsi="Times New Roman" w:cs="Times New Roman"/>
        </w:rP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Heading1"/>
        <w:spacing w:before="840" w:after="840"/>
        <w:jc w:val="both"/>
        <w:rPr>
          <w:rFonts w:ascii="Arial" w:hAnsi="Arial" w:cs="Arial"/>
          <w:sz w:val="36"/>
          <w:szCs w:val="36"/>
        </w:rPr>
      </w:pPr>
      <w:r>
        <w:rPr>
          <w:rFonts w:ascii="Arial" w:hAnsi="Arial" w:cs="Arial"/>
          <w:sz w:val="36"/>
          <w:szCs w:val="36"/>
        </w:rPr>
        <w:lastRenderedPageBreak/>
        <w:t>3. Yhteenveto</w:t>
      </w:r>
    </w:p>
    <w:p w:rsidR="00D21B60" w:rsidRPr="00062DC9" w:rsidRDefault="00D21B60" w:rsidP="00D21B60">
      <w:pPr>
        <w:rPr>
          <w:rFonts w:ascii="Times New Roman" w:hAnsi="Times New Roman" w:cs="Times New Roman"/>
        </w:rPr>
      </w:pPr>
      <w:r w:rsidRPr="00062DC9">
        <w:rPr>
          <w:rFonts w:ascii="Times New Roman" w:hAnsi="Times New Roman" w:cs="Times New Roman"/>
        </w:rPr>
        <w:t>Työtä varten toteutettiin kaksi erillistä mittausta määrittämään hiukkashäviöt TTY:n Aerosolifysiikan mobiililaborat</w:t>
      </w:r>
      <w:r w:rsidR="00F00B27" w:rsidRPr="00062DC9">
        <w:rPr>
          <w:rFonts w:ascii="Times New Roman" w:hAnsi="Times New Roman" w:cs="Times New Roman"/>
        </w:rPr>
        <w:t>oriossa. Lisäksi työssä toteutettiin Matlab-ohjelmalla, jolla pystytään laskemaan mobiililaboratoriossa tai missä tahansa muussa mittausjärjestelyssä tapahtuvia häviöitä.</w:t>
      </w:r>
    </w:p>
    <w:p w:rsidR="00F00B27" w:rsidRPr="00062DC9" w:rsidRDefault="00F00B27" w:rsidP="00D21B60">
      <w:pPr>
        <w:rPr>
          <w:rFonts w:ascii="Times New Roman" w:hAnsi="Times New Roman" w:cs="Times New Roman"/>
        </w:rPr>
      </w:pPr>
      <w:r w:rsidRPr="00062DC9">
        <w:rPr>
          <w:rFonts w:ascii="Times New Roman" w:hAnsi="Times New Roman" w:cs="Times New Roman"/>
        </w:rPr>
        <w:t>Isojen hiukkasten häviöiden määrittäminen onnistui hyvin ja mittaustulokset olivat suhteellisen hyvin linjassa teorian kanssa.  Mittauksissa havaittiin, että hiukkaskokoalueella 0.1 – 1 µm häviöitä ei ole juuri lainkaan. Mutta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062DC9" w:rsidRDefault="00F00B27" w:rsidP="00D21B60">
      <w:pPr>
        <w:rPr>
          <w:rFonts w:ascii="Times New Roman" w:hAnsi="Times New Roman" w:cs="Times New Roman"/>
        </w:rPr>
      </w:pPr>
      <w:r w:rsidRPr="00062DC9">
        <w:rPr>
          <w:rFonts w:ascii="Times New Roman" w:hAnsi="Times New Roman" w:cs="Times New Roman"/>
        </w:rPr>
        <w:t xml:space="preserve">Pienten hiukkasten häviöiden määrittämisessä oli enemmän ongelmia. Jo mittausten aikana havaittiin kammion olevan huono tapa tuottaa pieniä hiukkasia, sillä hiukkaspitoisuus muuttui nopeasti </w:t>
      </w:r>
      <w:r w:rsidR="0069697F" w:rsidRPr="00062DC9">
        <w:rPr>
          <w:rFonts w:ascii="Times New Roman" w:hAnsi="Times New Roman" w:cs="Times New Roman"/>
        </w:rPr>
        <w:t xml:space="preserve">ajan funktiona. Kuitenkin jonkinlaisia arvioita häviöistä pystyttiin toteamaan. SMPS:n datan perusteella hiukkaskokoalueella 10 – 100 nm häviöitä ei juurikaan ole. Tämä on hyvin linjassa teorian kanssa, sillä tällä kokoalueella häviöiden pitäisi mobiililaboratoriossa olla hyvin pieniä. </w:t>
      </w:r>
      <w:r w:rsidR="0011616E" w:rsidRPr="00062DC9">
        <w:rPr>
          <w:rFonts w:ascii="Times New Roman" w:hAnsi="Times New Roman" w:cs="Times New Roman"/>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Tämä viittaa siihen, että pienimmät hiukkaset mitä mittauslaitteille</w:t>
      </w:r>
      <w:r w:rsidR="0036261B">
        <w:rPr>
          <w:rFonts w:ascii="Times New Roman" w:hAnsi="Times New Roman" w:cs="Times New Roman"/>
        </w:rPr>
        <w:t xml:space="preserve"> päätyi</w:t>
      </w:r>
      <w:r w:rsidR="0011616E" w:rsidRPr="00062DC9">
        <w:rPr>
          <w:rFonts w:ascii="Times New Roman" w:hAnsi="Times New Roman" w:cs="Times New Roman"/>
        </w:rPr>
        <w:t xml:space="preserve"> olivat kokoluokkaa 7-8 nm. TÄHÄN VIELÄ JOTAI SETTIÄ</w:t>
      </w:r>
    </w:p>
    <w:p w:rsidR="0011616E" w:rsidRPr="00062DC9" w:rsidRDefault="0011616E" w:rsidP="00D21B60">
      <w:pPr>
        <w:rPr>
          <w:rFonts w:ascii="Times New Roman" w:hAnsi="Times New Roman" w:cs="Times New Roman"/>
        </w:rPr>
      </w:pPr>
      <w:r w:rsidRPr="00062DC9">
        <w:rPr>
          <w:rFonts w:ascii="Times New Roman" w:hAnsi="Times New Roman" w:cs="Times New Roman"/>
        </w:rPr>
        <w:t xml:space="preserve">Pienten hiukkasten häviöiden mittaaminen epäonnistui tässä työssä, joten olisi mahdollista suorittaa nämä mittaukset uudestaan, jolloin saataisiin parempi arvio häviöistä alle 10 nanometrin hiukkasille. Tällöin hiukkasten tuotto pitäisi tehdä jollakin muulla </w:t>
      </w:r>
      <w:r w:rsidR="0036261B" w:rsidRPr="00062DC9">
        <w:rPr>
          <w:rFonts w:ascii="Times New Roman" w:hAnsi="Times New Roman" w:cs="Times New Roman"/>
        </w:rPr>
        <w:t>tavalla,</w:t>
      </w:r>
      <w:r w:rsidRPr="00062DC9">
        <w:rPr>
          <w:rFonts w:ascii="Times New Roman" w:hAnsi="Times New Roman" w:cs="Times New Roman"/>
        </w:rPr>
        <w:t xml:space="preserve"> kun kammiolla. Myöskin DMA:n hyödyntäminen mittauksissa olisi kannattavaa.</w:t>
      </w:r>
    </w:p>
    <w:p w:rsidR="0011616E" w:rsidRPr="00062DC9" w:rsidRDefault="001B6A4A" w:rsidP="00D21B60">
      <w:pPr>
        <w:rPr>
          <w:rFonts w:ascii="Times New Roman" w:hAnsi="Times New Roman" w:cs="Times New Roman"/>
        </w:rPr>
      </w:pPr>
      <w:r w:rsidRPr="00062DC9">
        <w:rPr>
          <w:rFonts w:ascii="Times New Roman" w:hAnsi="Times New Roman" w:cs="Times New Roman"/>
        </w:rPr>
        <w:t>Tämän työn pohjalta olisi mielenkiintoista vielä mitata mobiililaboratorion sisäänmenotehokkuus ja verrata sitä teoreettiseen sisäänmenotehokkuuteen. Mobiililaboratoriossa suoritetaan usein mittauksia ajon aikana, 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Heading1"/>
          </w:pPr>
          <w:r w:rsidRPr="002658D8">
            <w:t>Lähdeluettelo</w:t>
          </w:r>
          <w:bookmarkEnd w:id="28"/>
        </w:p>
        <w:sdt>
          <w:sdtPr>
            <w:id w:val="111145805"/>
            <w:bibliography/>
          </w:sdtPr>
          <w:sdtContent>
            <w:p w:rsidR="00DE42E1" w:rsidRPr="00DE42E1" w:rsidRDefault="00392CA6" w:rsidP="00DE42E1">
              <w:pPr>
                <w:pStyle w:val="Bibliography"/>
                <w:rPr>
                  <w:noProof/>
                  <w:sz w:val="24"/>
                  <w:szCs w:val="24"/>
                  <w:lang w:val="en-US"/>
                </w:rPr>
              </w:pPr>
              <w:r>
                <w:fldChar w:fldCharType="begin"/>
              </w:r>
              <w:r w:rsidRPr="00DE42E1">
                <w:rPr>
                  <w:lang w:val="en-US"/>
                </w:rPr>
                <w:instrText>BIBLIOGRAPHY</w:instrText>
              </w:r>
              <w:r>
                <w:fldChar w:fldCharType="separate"/>
              </w:r>
              <w:r w:rsidR="00DE42E1" w:rsidRPr="00DE42E1">
                <w:rPr>
                  <w:noProof/>
                  <w:lang w:val="en-US"/>
                </w:rPr>
                <w:t xml:space="preserve">Agarwal, J. &amp; Liu, B. Y. H., 1980. 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Bibliography"/>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Bibliography"/>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Bibliography"/>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Bibliography"/>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Bibliography"/>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Bibliography"/>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Bibliography"/>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Bibliography"/>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Bibliography"/>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Bibliography"/>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Bibliography"/>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Bibliography"/>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Bibliography"/>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Bibliography"/>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Bibliography"/>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Bibliography"/>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Bibliography"/>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Bibliography"/>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Bibliography"/>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Bibliography"/>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Bibliography"/>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Bibliography"/>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Bibliography"/>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Bibliography"/>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Bibliography"/>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Bibliography"/>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Bibliography"/>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Bibliography"/>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Bibliography"/>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Bibliography"/>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Bibliography"/>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Bibliography"/>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Bibliography"/>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Bibliography"/>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Bibliography"/>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Bibliography"/>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DC9" w:rsidRDefault="00062DC9" w:rsidP="006C0D50">
      <w:pPr>
        <w:spacing w:after="0" w:line="240" w:lineRule="auto"/>
      </w:pPr>
      <w:r>
        <w:separator/>
      </w:r>
    </w:p>
  </w:endnote>
  <w:endnote w:type="continuationSeparator" w:id="0">
    <w:p w:rsidR="00062DC9" w:rsidRDefault="00062DC9"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DC9" w:rsidRDefault="00062DC9" w:rsidP="006C0D50">
      <w:pPr>
        <w:spacing w:after="0" w:line="240" w:lineRule="auto"/>
      </w:pPr>
      <w:r>
        <w:separator/>
      </w:r>
    </w:p>
  </w:footnote>
  <w:footnote w:type="continuationSeparator" w:id="0">
    <w:p w:rsidR="00062DC9" w:rsidRDefault="00062DC9"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96173"/>
    <w:rsid w:val="002A1193"/>
    <w:rsid w:val="002C0232"/>
    <w:rsid w:val="002D3432"/>
    <w:rsid w:val="002E364B"/>
    <w:rsid w:val="00304893"/>
    <w:rsid w:val="003151C9"/>
    <w:rsid w:val="0032012C"/>
    <w:rsid w:val="003409EC"/>
    <w:rsid w:val="00341E56"/>
    <w:rsid w:val="0035115B"/>
    <w:rsid w:val="0036261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0B92"/>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A66BA"/>
    <w:rsid w:val="00DD2467"/>
    <w:rsid w:val="00DD2ABC"/>
    <w:rsid w:val="00DE42E1"/>
    <w:rsid w:val="00DE4D42"/>
    <w:rsid w:val="00DE5EDC"/>
    <w:rsid w:val="00DE73C0"/>
    <w:rsid w:val="00DF32D5"/>
    <w:rsid w:val="00DF625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00B27"/>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76E7E92"/>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6C8"/>
    <w:rsid w:val="008256C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6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221DE9EB-ECF2-4DA9-B210-0A536E91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C61D2A92.dotm</Template>
  <TotalTime>0</TotalTime>
  <Pages>47</Pages>
  <Words>8686</Words>
  <Characters>70358</Characters>
  <Application>Microsoft Office Word</Application>
  <DocSecurity>0</DocSecurity>
  <Lines>586</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2</cp:revision>
  <dcterms:created xsi:type="dcterms:W3CDTF">2016-09-13T12:06:00Z</dcterms:created>
  <dcterms:modified xsi:type="dcterms:W3CDTF">2016-09-13T12:06:00Z</dcterms:modified>
</cp:coreProperties>
</file>