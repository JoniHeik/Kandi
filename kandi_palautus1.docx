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0" w:name="_Toc458523739"/>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ei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1" w:name="_Toc458523740"/>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2" w:name="_Toc458523741"/>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274FFF"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3" w:name="_Toc458523742"/>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w:t>
      </w:r>
      <w:r w:rsidR="001A7AD9">
        <w:rPr>
          <w:rFonts w:ascii="Times New Roman" w:eastAsiaTheme="minorEastAsia" w:hAnsi="Times New Roman" w:cs="Times New Roman"/>
          <w:sz w:val="24"/>
          <w:szCs w:val="24"/>
        </w:rPr>
        <w:lastRenderedPageBreak/>
        <w:t>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5280366"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4" w:name="_Toc458523743"/>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274FFF"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5"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6" w:name="_Toc458523745"/>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274FFF"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274FFF"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274FFF"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274FFF"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7" w:name="_Toc458523746"/>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7D07C4">
            <w:rPr>
              <w:rFonts w:ascii="Times New Roman" w:hAnsi="Times New Roman" w:cs="Times New Roman"/>
              <w:noProof/>
              <w:sz w:val="24"/>
              <w:szCs w:val="24"/>
            </w:rPr>
            <w:t xml:space="preserve"> </w:t>
          </w:r>
          <w:r w:rsidR="007D07C4" w:rsidRPr="007D07C4">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8" w:name="_Toc458523747"/>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274FFF"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9" w:name="_Toc458523748"/>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274FFF"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274FFF"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0" w:name="_Toc458523749"/>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274FFF"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1"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2" w:name="_Toc458523751"/>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274FFF"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3"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4" w:name="_Toc458523753"/>
      <w:r w:rsidRPr="006C0D50">
        <w:rPr>
          <w:rFonts w:ascii="Arial" w:eastAsiaTheme="minorEastAsia" w:hAnsi="Arial" w:cs="Arial"/>
          <w:sz w:val="28"/>
          <w:szCs w:val="28"/>
        </w:rPr>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5" w:name="_Toc458523754"/>
      <w:r w:rsidRPr="006C0D50">
        <w:rPr>
          <w:rFonts w:ascii="Arial" w:eastAsiaTheme="minorEastAsia" w:hAnsi="Arial" w:cs="Arial"/>
          <w:sz w:val="28"/>
          <w:szCs w:val="28"/>
        </w:rPr>
        <w:t>2.3.8 Muita häviömekanismeja</w:t>
      </w:r>
      <w:bookmarkEnd w:id="15"/>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6" w:name="_Toc458523755"/>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65E5BAC3" wp14:editId="393ABD68">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1D810E35" wp14:editId="7B0ACF68">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68C3C5E9" wp14:editId="398C62AC">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7" w:name="_Toc458523756"/>
    </w:p>
    <w:p w:rsidR="00916B1B" w:rsidRDefault="00916B1B" w:rsidP="00F46B7E">
      <w:pPr>
        <w:pStyle w:val="Heading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lastRenderedPageBreak/>
        <w:t>3. Mittausjärjestelyt</w:t>
      </w:r>
      <w:bookmarkEnd w:id="17"/>
    </w:p>
    <w:p w:rsidR="00F46B7E" w:rsidRDefault="00F46B7E" w:rsidP="00F46B7E">
      <w: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8" w:name="_Toc458523757"/>
      <w:r w:rsidRPr="00482816">
        <w:rPr>
          <w:rFonts w:ascii="Arial" w:hAnsi="Arial" w:cs="Arial"/>
          <w:sz w:val="28"/>
          <w:szCs w:val="28"/>
        </w:rPr>
        <w:t>3.1 Mobiililaboratorio</w:t>
      </w:r>
      <w:bookmarkEnd w:id="18"/>
    </w:p>
    <w:p w:rsidR="00C6430D" w:rsidRDefault="00F46B7E" w:rsidP="00F46B7E">
      <w: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t xml:space="preserve"> mittauksissa ja mittauskamppanj</w:t>
      </w:r>
      <w:r>
        <w:t xml:space="preserve">oissa. </w:t>
      </w:r>
      <w:r w:rsidR="00C6430D">
        <w:t xml:space="preserve">Auton sisätilat jakautuva kahteen osaan. Edessä on kuskin, apukuskin ja mittaajan tuolit ja yksi pöytä. Takaosassa on taitettavia hyllyjä, jotka sopivat mittauslaitteiden asettamiseen ja kuljettamiseen. </w:t>
      </w:r>
      <w:r>
        <w:t xml:space="preserve">Mobiililaboratoriossa on viisi erillistä näytteenottolinjaa happoteräsputkesta hiukkasille ja viisi erillistä näytteenottolinjaa teflonista kaasuille. </w:t>
      </w:r>
      <w:r w:rsidR="00C6430D">
        <w:t xml:space="preserve">Nämä linjat lähtevät auton ulkopuolelta ja niiden toinen pää on auton takaosassa. </w:t>
      </w:r>
    </w:p>
    <w:p w:rsidR="00F46B7E" w:rsidRDefault="00F46B7E" w:rsidP="00F46B7E">
      <w:r>
        <w:t xml:space="preserve">Tässä työssä määritettiin häviöt auton keulassa tuulilasin yläpuolella olevasta mittauslinjasta, sillä tämä on selvästi suurimmassa käytössä kaikista linjoista. Kuvassa 3.1 on esitettynä </w:t>
      </w:r>
      <w:r w:rsidR="00575832">
        <w:t xml:space="preserve">periaatteellinen </w:t>
      </w:r>
      <w:r>
        <w:t>kaaviokuva autosta ja mitattavasta linjastosta</w:t>
      </w:r>
      <w:r w:rsidR="00575832">
        <w:t>.</w:t>
      </w:r>
    </w:p>
    <w:p w:rsidR="00F46B7E" w:rsidRDefault="00C6430D" w:rsidP="00F46B7E">
      <w:r>
        <w:object w:dxaOrig="14520" w:dyaOrig="5520">
          <v:shape id="_x0000_i1026" type="#_x0000_t75" style="width:457.5pt;height:174pt" o:ole="">
            <v:imagedata r:id="rId13" o:title=""/>
          </v:shape>
          <o:OLEObject Type="Embed" ProgID="Visio.Drawing.15" ShapeID="_x0000_i1026" DrawAspect="Content" ObjectID="_1535280367" r:id="rId14"/>
        </w:object>
      </w:r>
    </w:p>
    <w:p w:rsidR="00F46B7E" w:rsidRPr="004758D4" w:rsidRDefault="00F46B7E" w:rsidP="006D6AD5">
      <w:pPr>
        <w:rPr>
          <w:sz w:val="18"/>
          <w:szCs w:val="18"/>
        </w:rPr>
      </w:pPr>
      <w:r w:rsidRPr="004758D4">
        <w:rPr>
          <w:b/>
          <w:sz w:val="18"/>
          <w:szCs w:val="18"/>
        </w:rPr>
        <w:t>Kuva 3.1</w:t>
      </w:r>
      <w:r w:rsidRPr="004758D4">
        <w:rPr>
          <w:sz w:val="18"/>
          <w:szCs w:val="18"/>
        </w:rPr>
        <w:t>: Kaaviokuva</w:t>
      </w:r>
      <w:r w:rsidR="006D6AD5">
        <w:rPr>
          <w:sz w:val="18"/>
          <w:szCs w:val="18"/>
        </w:rPr>
        <w:t xml:space="preserve"> TTY:n Aerosolifysiikan laboratorion käytössä olevasta mobiilaboratoriosta </w:t>
      </w:r>
      <w:r w:rsidRPr="004758D4">
        <w:rPr>
          <w:sz w:val="18"/>
          <w:szCs w:val="18"/>
        </w:rPr>
        <w:t>a) sivulta b) ylhäältä</w:t>
      </w:r>
      <w:r w:rsidR="00134D6A">
        <w:rPr>
          <w:sz w:val="18"/>
          <w:szCs w:val="18"/>
        </w:rPr>
        <w:t>. Kuvasta b) näkyy kuinka putki tekee kaksi mutkaa auton sisällä,</w:t>
      </w:r>
    </w:p>
    <w:p w:rsidR="00F46B7E" w:rsidRDefault="00C6430D" w:rsidP="00F46B7E">
      <w:r>
        <w:t>Kuten kuvasta 3.1</w:t>
      </w:r>
      <w:r w:rsidR="00134D6A">
        <w:t>a</w:t>
      </w:r>
      <w:r>
        <w:t xml:space="preserve"> näkee, m</w:t>
      </w:r>
      <w:r w:rsidR="00F46B7E">
        <w:t xml:space="preserve">itattava linja on 2.1 metrin korkeudella maasta. Sen pituus on 2.5 m ja sisähalkaisija 12 mm. Kuvasta 3.1 b näkee </w:t>
      </w:r>
      <w:r>
        <w:t>tarkemmin, miten linja menee auton sisällä</w:t>
      </w:r>
      <w:r w:rsidR="00F46B7E">
        <w:t xml:space="preserve">. </w:t>
      </w:r>
      <w:r>
        <w:lastRenderedPageBreak/>
        <w:t>Näytelinja tekee kaksi 90° mutkaa. Näyteputki on tehty happoteräsputkesta, eli johtavasta materiaalista, joten elektrostaattisesta asettumisesta johtuvia häviöitä ei putkessa tapahdu.</w:t>
      </w:r>
    </w:p>
    <w:p w:rsidR="00F46B7E" w:rsidRDefault="00F46B7E" w:rsidP="00F46B7E">
      <w:r>
        <w:t>Kuvaan 3.2 on määritetty auton linjastossa tapahtuvat teoreettiset kuljetushäviöt 30 lpm virtauksella.</w:t>
      </w:r>
      <w:r w:rsidR="007A2B97">
        <w:t xml:space="preserve"> </w:t>
      </w:r>
      <w:r w:rsidR="007D18B3">
        <w:t xml:space="preserve"> Lisäksi kuvassa 3.3 on esitettynä kokonaisläpäisy eri virtauksilla.</w:t>
      </w:r>
    </w:p>
    <w:p w:rsidR="007D18B3" w:rsidRDefault="00F46B7E" w:rsidP="006D6AD5">
      <w:pPr>
        <w:rPr>
          <w:b/>
          <w:sz w:val="18"/>
          <w:szCs w:val="18"/>
        </w:rPr>
      </w:pPr>
      <w:r w:rsidRPr="001D40DC">
        <w:rPr>
          <w:noProof/>
          <w:lang w:eastAsia="fi-FI"/>
        </w:rPr>
        <w:drawing>
          <wp:inline distT="0" distB="0" distL="0" distR="0" wp14:anchorId="59B230F5" wp14:editId="240D03FE">
            <wp:extent cx="45848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522" cy="3441255"/>
                    </a:xfrm>
                    <a:prstGeom prst="rect">
                      <a:avLst/>
                    </a:prstGeom>
                    <a:noFill/>
                    <a:ln>
                      <a:noFill/>
                    </a:ln>
                  </pic:spPr>
                </pic:pic>
              </a:graphicData>
            </a:graphic>
          </wp:inline>
        </w:drawing>
      </w:r>
    </w:p>
    <w:p w:rsidR="00F46B7E" w:rsidRDefault="00F46B7E" w:rsidP="006D6AD5">
      <w:pPr>
        <w:rPr>
          <w:sz w:val="18"/>
          <w:szCs w:val="18"/>
        </w:rPr>
      </w:pPr>
      <w:r w:rsidRPr="001D40DC">
        <w:rPr>
          <w:b/>
          <w:sz w:val="18"/>
          <w:szCs w:val="18"/>
        </w:rPr>
        <w:t xml:space="preserve">Kuva 3.2. </w:t>
      </w:r>
      <w:r w:rsidRPr="001D40DC">
        <w:rPr>
          <w:sz w:val="18"/>
          <w:szCs w:val="18"/>
        </w:rPr>
        <w:t>Auton linja</w:t>
      </w:r>
      <w:r>
        <w:rPr>
          <w:sz w:val="18"/>
          <w:szCs w:val="18"/>
        </w:rPr>
        <w:t>ston teoreettinen läpäisy</w:t>
      </w:r>
      <w:r w:rsidR="006D6AD5">
        <w:rPr>
          <w:sz w:val="18"/>
          <w:szCs w:val="18"/>
        </w:rPr>
        <w:t xml:space="preserve">. Näyteputken pituus 2.5 m, sisähalkaisija 12 mm. Käytetty virtaus on30 lpm. Putkessa on kaksi </w:t>
      </w:r>
      <w:r w:rsidR="006D6AD5" w:rsidRPr="006D6AD5">
        <w:rPr>
          <w:sz w:val="18"/>
          <w:szCs w:val="18"/>
        </w:rPr>
        <w:t>90°</w:t>
      </w:r>
      <w:r w:rsidR="006D6AD5">
        <w:rPr>
          <w:sz w:val="18"/>
          <w:szCs w:val="18"/>
        </w:rPr>
        <w:t xml:space="preserve"> asteen kulmaa.</w:t>
      </w:r>
      <w:r w:rsidR="00BA30C6" w:rsidRPr="00BA30C6">
        <w:rPr>
          <w:sz w:val="18"/>
          <w:szCs w:val="18"/>
        </w:rPr>
        <w:t xml:space="preserve"> </w:t>
      </w:r>
    </w:p>
    <w:p w:rsidR="007D18B3" w:rsidRDefault="007D18B3" w:rsidP="007D18B3">
      <w:pPr>
        <w:rPr>
          <w:sz w:val="18"/>
          <w:szCs w:val="18"/>
        </w:rPr>
      </w:pPr>
      <w:r>
        <w:rPr>
          <w:noProof/>
          <w:sz w:val="18"/>
          <w:szCs w:val="18"/>
          <w:lang w:eastAsia="fi-FI"/>
        </w:rPr>
        <w:drawing>
          <wp:inline distT="0" distB="0" distL="0" distR="0" wp14:anchorId="66994F9E">
            <wp:extent cx="4684437"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25" cy="3515541"/>
                    </a:xfrm>
                    <a:prstGeom prst="rect">
                      <a:avLst/>
                    </a:prstGeom>
                    <a:noFill/>
                  </pic:spPr>
                </pic:pic>
              </a:graphicData>
            </a:graphic>
          </wp:inline>
        </w:drawing>
      </w:r>
    </w:p>
    <w:p w:rsidR="007D18B3" w:rsidRDefault="007D18B3" w:rsidP="007D18B3">
      <w:pPr>
        <w:rPr>
          <w:sz w:val="18"/>
          <w:szCs w:val="18"/>
        </w:rPr>
      </w:pPr>
      <w:r w:rsidRPr="007D18B3">
        <w:rPr>
          <w:b/>
          <w:sz w:val="18"/>
          <w:szCs w:val="18"/>
        </w:rPr>
        <w:t>Kuva 3.3</w:t>
      </w:r>
      <w:r>
        <w:rPr>
          <w:sz w:val="18"/>
          <w:szCs w:val="18"/>
        </w:rPr>
        <w:t xml:space="preserve">: Auton linjaston teoreettinen läpäisy eri virtauksilla. Näyteputken pituus 2.5 m, sisähalkaisija 12 mm. Käytetty virtaus on30 lpm. Putkessa on kaksi </w:t>
      </w:r>
      <w:r w:rsidRPr="006D6AD5">
        <w:rPr>
          <w:sz w:val="18"/>
          <w:szCs w:val="18"/>
        </w:rPr>
        <w:t>90°</w:t>
      </w:r>
      <w:r>
        <w:rPr>
          <w:sz w:val="18"/>
          <w:szCs w:val="18"/>
        </w:rPr>
        <w:t xml:space="preserve"> asteen kulmaa.</w:t>
      </w:r>
    </w:p>
    <w:p w:rsidR="007D18B3" w:rsidRPr="007D18B3" w:rsidRDefault="007D18B3" w:rsidP="006D6AD5">
      <w:pPr>
        <w:rPr>
          <w:sz w:val="18"/>
          <w:szCs w:val="18"/>
        </w:rPr>
      </w:pPr>
    </w:p>
    <w:p w:rsidR="00F46B7E" w:rsidRDefault="00575832" w:rsidP="00F46B7E">
      <w:r>
        <w:t>Kuvan 3.2 mukaan</w:t>
      </w:r>
      <w:r w:rsidR="00F46B7E">
        <w:t xml:space="preserve"> mutkahäviöt dominoivat verrattuna muihin </w:t>
      </w:r>
      <w:r>
        <w:t>häviö</w:t>
      </w:r>
      <w:r w:rsidR="00F46B7E">
        <w:t>mekanismeihin. Jo yhden mikrometrin kokoisilla hiukkasilla alkaa olla häviöitä eikä 10 mikrometrin hiukkaset enää pääse ollenkaan läpi. Myös pienille (muutaman nanometrin kokoisille) hiukkasille diffuusioista aiheutuvat häviöt ovat suuria.</w:t>
      </w:r>
      <w:r w:rsidR="007D18B3">
        <w:t xml:space="preserve"> </w:t>
      </w:r>
    </w:p>
    <w:p w:rsidR="007D18B3" w:rsidRDefault="007A75D6" w:rsidP="00F46B7E">
      <w:r>
        <w:t xml:space="preserve">Kuvasta 3.3 huomataan, </w:t>
      </w:r>
      <w:r w:rsidR="007D18B3">
        <w:t>että pienillä hiukkasilla</w:t>
      </w:r>
      <w:r>
        <w:t xml:space="preserve"> (&lt; 10 nm)</w:t>
      </w:r>
      <w:r w:rsidR="007D18B3">
        <w:t xml:space="preserve"> virtauksen muuttaminen ei vaikuta paljon häviöihin. Häviöt ovat hyvin lähellä toisiaan, mutta kuitenkin suurilla virtauksilla läpäisy on suurempi eli häviöt ovat hiukan pienempiä. Isoilla hiukkasilla</w:t>
      </w:r>
      <w:r>
        <w:t xml:space="preserve"> (&gt; 10 µm)</w:t>
      </w:r>
      <w:r w:rsidR="007D18B3">
        <w:t xml:space="preserve"> taas tilanne on päinvastainen. Isoilla virtauksilla </w:t>
      </w:r>
      <w:r>
        <w:t xml:space="preserve">häviöt ovat suurempia, eli läpäisy on pienempi. </w:t>
      </w:r>
    </w:p>
    <w:p w:rsidR="00F46B7E" w:rsidRPr="00F46B7E" w:rsidRDefault="00F46B7E" w:rsidP="00F46B7E">
      <w:pPr>
        <w:pStyle w:val="Heading2"/>
        <w:spacing w:before="360" w:after="240"/>
        <w:jc w:val="both"/>
        <w:rPr>
          <w:rFonts w:ascii="Arial" w:hAnsi="Arial" w:cs="Arial"/>
          <w:sz w:val="28"/>
          <w:szCs w:val="28"/>
        </w:rPr>
      </w:pPr>
      <w:bookmarkStart w:id="19" w:name="_Toc458523758"/>
      <w:r w:rsidRPr="00F46B7E">
        <w:rPr>
          <w:rFonts w:ascii="Arial" w:hAnsi="Arial" w:cs="Arial"/>
          <w:sz w:val="28"/>
          <w:szCs w:val="28"/>
        </w:rPr>
        <w:t>3.2 Mittauksissa käytetyt laitteet</w:t>
      </w:r>
      <w:bookmarkEnd w:id="19"/>
    </w:p>
    <w:p w:rsidR="00F46B7E" w:rsidRDefault="00F46B7E" w:rsidP="00F46B7E">
      <w:r>
        <w:t>Tässä työssä mittaukset jaettiin kahteen osaan; pieniin ja isoihin hiukkasiin. Molempiin mittauksiin valittiin</w:t>
      </w:r>
      <w:r w:rsidR="007A2B97">
        <w:t xml:space="preserve"> tarkoituksenmukaiset</w:t>
      </w:r>
      <w: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0" w:name="_Toc458523759"/>
      <w:r w:rsidRPr="00F46B7E">
        <w:rPr>
          <w:rFonts w:ascii="Arial" w:eastAsiaTheme="minorEastAsia" w:hAnsi="Arial" w:cs="Arial"/>
          <w:sz w:val="28"/>
          <w:szCs w:val="28"/>
        </w:rPr>
        <w:t>3.2.1 ELPI ja ELPI+</w:t>
      </w:r>
      <w:bookmarkEnd w:id="20"/>
    </w:p>
    <w:p w:rsidR="00F46B7E" w:rsidRDefault="00F46B7E" w:rsidP="00F46B7E">
      <w:r w:rsidRPr="00496972">
        <w:rPr>
          <w:i/>
        </w:rPr>
        <w:t>ELPI</w:t>
      </w:r>
      <w:r>
        <w:t xml:space="preserve"> (</w:t>
      </w:r>
      <w:r w:rsidRPr="00540693">
        <w:t>Electrical Lo</w:t>
      </w:r>
      <w:r>
        <w:t>w Pressure Impactor, Keskinen. et al 1992) on sähköinen alipaineimpaktori, joka pystyy mittaamaan lukumääräpitoisuutta reaaliaikasesti aerodynaamisen koon funktiona.</w:t>
      </w:r>
      <w:r w:rsidRPr="00AF3DB2">
        <w:t xml:space="preserve"> </w:t>
      </w:r>
      <w:r>
        <w:t>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Default="00455744" w:rsidP="00F46B7E">
      <w:r>
        <w:object w:dxaOrig="4065" w:dyaOrig="2790">
          <v:shape id="_x0000_i1027" type="#_x0000_t75" style="width:353.25pt;height:242.25pt" o:ole="">
            <v:imagedata r:id="rId17" o:title=""/>
          </v:shape>
          <o:OLEObject Type="Embed" ProgID="Visio.Drawing.15" ShapeID="_x0000_i1027" DrawAspect="Content" ObjectID="_1535280368" r:id="rId18"/>
        </w:object>
      </w:r>
    </w:p>
    <w:p w:rsidR="00F46B7E" w:rsidRPr="006306AF" w:rsidRDefault="00F46B7E" w:rsidP="00F46B7E">
      <w:pPr>
        <w:rPr>
          <w:i/>
          <w:sz w:val="18"/>
          <w:szCs w:val="18"/>
        </w:rPr>
      </w:pPr>
      <w:r w:rsidRPr="006306AF">
        <w:rPr>
          <w:b/>
          <w:i/>
          <w:sz w:val="18"/>
          <w:szCs w:val="18"/>
        </w:rPr>
        <w:t>Kuva 3.3</w:t>
      </w:r>
      <w:r w:rsidRPr="006306AF">
        <w:rPr>
          <w:i/>
          <w:sz w:val="18"/>
          <w:szCs w:val="18"/>
        </w:rPr>
        <w:t xml:space="preserve">: </w:t>
      </w:r>
      <w:r w:rsidR="00C25E38" w:rsidRPr="006306AF">
        <w:rPr>
          <w:i/>
          <w:sz w:val="18"/>
          <w:szCs w:val="18"/>
        </w:rPr>
        <w:t xml:space="preserve">Yksinkertaistettu kuva </w:t>
      </w:r>
      <w:r w:rsidRPr="006306AF">
        <w:rPr>
          <w:i/>
          <w:sz w:val="18"/>
          <w:szCs w:val="18"/>
        </w:rPr>
        <w:t>ELPI:n impaktori</w:t>
      </w:r>
      <w:r w:rsidR="00C25E38" w:rsidRPr="006306AF">
        <w:rPr>
          <w:i/>
          <w:sz w:val="18"/>
          <w:szCs w:val="18"/>
        </w:rPr>
        <w:t>sta</w:t>
      </w:r>
      <w:r w:rsidRPr="006306AF">
        <w:rPr>
          <w:i/>
          <w:sz w:val="18"/>
          <w:szCs w:val="18"/>
        </w:rPr>
        <w:t>.</w:t>
      </w:r>
      <w:r w:rsidR="00C25E38" w:rsidRPr="006306AF">
        <w:rPr>
          <w:i/>
          <w:sz w:val="18"/>
          <w:szCs w:val="18"/>
        </w:rPr>
        <w:t xml:space="preserve"> Hiukkaset tulevat läpi suuttimesta jonka läpimitta on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oMath>
      <w:r w:rsidR="00C25E38" w:rsidRPr="006306AF">
        <w:rPr>
          <w:rFonts w:eastAsiaTheme="minorEastAsia"/>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6306AF">
        <w:rPr>
          <w:i/>
          <w:sz w:val="18"/>
          <w:szCs w:val="18"/>
        </w:rPr>
        <w:t xml:space="preserve"> </w:t>
      </w:r>
      <w:r w:rsidR="007A75D6">
        <w:rPr>
          <w:i/>
          <w:sz w:val="18"/>
          <w:szCs w:val="18"/>
        </w:rPr>
        <w:t xml:space="preserve"> (mukaillen Hinds, 1998)</w:t>
      </w:r>
    </w:p>
    <w:p w:rsidR="00F46B7E" w:rsidRDefault="00F46B7E" w:rsidP="00F46B7E">
      <w:r>
        <w:lastRenderedPageBreak/>
        <w:t xml:space="preserve">Aerosoli tuodaan sisään suuttimesta, jonka läpimitta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Kohdattuaan impaktiolevyn, virtaus kääntyy. Osa hiukkasista eivät pysty seuraamaan ilman virtaus, sillä ne ovat liian suuria. Nämä hiukkaset törmäävät impaktiolevyyn ja tarttuvat siihen kiinni.</w:t>
      </w:r>
    </w:p>
    <w:p w:rsidR="00F46B7E" w:rsidRDefault="00F46B7E" w:rsidP="00F46B7E">
      <w:r>
        <w:t>ELPI:llä voidaan siis mitata aerosolin luovuttama varaus aikayksikköä kohti jokaiselle impaktoriasteelle. Tästä voidaan lopulta muodostaa aerosolihiukkasten kokojakauma.</w:t>
      </w:r>
    </w:p>
    <w:p w:rsidR="00F46B7E" w:rsidRDefault="00F46B7E" w:rsidP="00F46B7E">
      <w:r>
        <w:t>Tavalllisessa ELPI:ssä on 12 impaktoriastetta ja sen alimman asteen katkaisukoko on 28.9 nm. ELPI+ on ELPI:n uudempi versio, jossa on 14 impaktoriastetta. Sen alimman a</w:t>
      </w:r>
      <w:r w:rsidR="00DF32D5">
        <w:t xml:space="preserve">steen katkaisukoko on 15,7 nm </w:t>
      </w:r>
      <w: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1" w:name="_Toc458523760"/>
      <w:r w:rsidRPr="00482816">
        <w:rPr>
          <w:rFonts w:ascii="Arial" w:eastAsiaTheme="minorEastAsia" w:hAnsi="Arial" w:cs="Arial"/>
          <w:sz w:val="28"/>
          <w:szCs w:val="28"/>
        </w:rPr>
        <w:t>3.2.2 UV-APS</w:t>
      </w:r>
      <w:bookmarkEnd w:id="21"/>
    </w:p>
    <w:p w:rsidR="00F46B7E" w:rsidRDefault="00F46B7E" w:rsidP="00F46B7E">
      <w:r w:rsidRPr="00496972">
        <w:rPr>
          <w:i/>
        </w:rPr>
        <w:t>UV-APS</w:t>
      </w:r>
      <w:r w:rsidRPr="00994B73">
        <w:t xml:space="preserve"> (Ultaviolet Aerodynamic Particle Sizer) </w:t>
      </w:r>
      <w:r>
        <w:t>on toinen laite, joka pystyy mittaamaan isojen hiukkasten kokojakaumaa. UV-APS pystyy mittaamaan hiukkasia väliltä 0.5 um – 15 um, joten laite sopii hyvin tähän työhön mittamaan isojen hiukkasten häviöitä.</w:t>
      </w:r>
    </w:p>
    <w:p w:rsidR="00D50D93" w:rsidRDefault="00F46B7E" w:rsidP="00F46B7E">
      <w:r>
        <w:t>UV-APS havaitsee hiukkaset optisesti kahden laserin avulla. Laite imee näytteen (noin 1 lpm) ja suojavirtauksen (4 lpm).</w:t>
      </w:r>
      <w:r w:rsidR="00C76A1D">
        <w:t xml:space="preserve"> </w:t>
      </w:r>
      <w:r w:rsidR="00621B12">
        <w:t>Suojavirtaus voi olla näyteilmaa tai huoneilmaa. Näytev</w:t>
      </w:r>
      <w:r w:rsidR="007B69A3">
        <w:t>irtaus menee kahden suodattimen</w:t>
      </w:r>
      <w:r w:rsidR="00621B12">
        <w:t xml:space="preserve"> ja </w:t>
      </w:r>
      <w:r w:rsidR="007B69A3">
        <w:t xml:space="preserve">yhden </w:t>
      </w:r>
      <w:bookmarkStart w:id="22" w:name="_GoBack"/>
      <w:bookmarkEnd w:id="22"/>
      <w:r w:rsidR="00621B12">
        <w:t xml:space="preserve">kriittisen aukon </w:t>
      </w:r>
      <w:r w:rsidR="00264310">
        <w:t>läpi,</w:t>
      </w:r>
      <w:r w:rsidR="00621B12">
        <w:t xml:space="preserve"> </w:t>
      </w:r>
      <w:r w:rsidR="00264310">
        <w:t xml:space="preserve">kunnes se </w:t>
      </w:r>
      <w:r w:rsidR="00621B12">
        <w:t xml:space="preserve">yhdistyy näytevirtaukseen. Tämän jälkeen yhdistetty virtaus kiihdytetään kriittisellä aukolla. </w:t>
      </w:r>
      <w:r>
        <w:t>Pienemmät hiukkaset kiih</w:t>
      </w:r>
      <w:r w:rsidR="00621B12">
        <w:t xml:space="preserve">dyttävät samaa tahtia </w:t>
      </w:r>
      <w: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t xml:space="preserve"> </w:t>
      </w:r>
      <w:sdt>
        <w:sdtPr>
          <w:id w:val="-1034191185"/>
          <w:citation/>
        </w:sdtPr>
        <w:sdtContent>
          <w:r w:rsidR="008140B3">
            <w:fldChar w:fldCharType="begin"/>
          </w:r>
          <w:r w:rsidR="00844514">
            <w:instrText xml:space="preserve">CITATION Bar05 \l 1035 </w:instrText>
          </w:r>
          <w:r w:rsidR="008140B3">
            <w:fldChar w:fldCharType="separate"/>
          </w:r>
          <w:r w:rsidR="007D07C4" w:rsidRPr="007D07C4">
            <w:rPr>
              <w:noProof/>
            </w:rPr>
            <w:t>(Baron, et al., 2005)</w:t>
          </w:r>
          <w:r w:rsidR="008140B3">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3" w:name="_Toc458523761"/>
      <w:r w:rsidRPr="00482816">
        <w:rPr>
          <w:rFonts w:ascii="Arial" w:eastAsiaTheme="minorEastAsia" w:hAnsi="Arial" w:cs="Arial"/>
          <w:sz w:val="28"/>
          <w:szCs w:val="28"/>
        </w:rPr>
        <w:t>3.2.3 SMPS</w:t>
      </w:r>
      <w:bookmarkEnd w:id="23"/>
    </w:p>
    <w:p w:rsidR="00377D0A" w:rsidRDefault="00F46B7E" w:rsidP="00F46B7E">
      <w:r w:rsidRPr="00CC6DBC">
        <w:t xml:space="preserve">CPC (engl. </w:t>
      </w:r>
      <w:r w:rsidRPr="00744D89">
        <w:t xml:space="preserve">Condensation Particle Counters) </w:t>
      </w:r>
      <w:r>
        <w:t>on laite, jota käytetään hiukkaspitoisuuden mittaamiseen. Laitteessa hiukkaspitoisuus m</w:t>
      </w:r>
      <w:r w:rsidR="00377D0A">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Default="00416021" w:rsidP="00F46B7E">
      <w:r>
        <w:t>Työssä käytetety</w:t>
      </w:r>
      <w:r w:rsidR="00F10A39">
        <w:t>issä CPC:eissä ylikyllästystila saavutetaan lämpötilaerojen avulla. Tälläisen CPC:n toimint</w:t>
      </w:r>
      <w:r w:rsidR="006306AF">
        <w:t>aperiaate on esitelty kuvassa 3.4</w:t>
      </w:r>
      <w:r w:rsidR="00F10A39">
        <w:t xml:space="preserve">. </w:t>
      </w:r>
    </w:p>
    <w:p w:rsidR="00F31AFA" w:rsidRDefault="00F31AFA" w:rsidP="00F46B7E"/>
    <w:p w:rsidR="0076118F" w:rsidRDefault="0076118F" w:rsidP="00F46B7E">
      <w:r>
        <w:object w:dxaOrig="9842" w:dyaOrig="6833">
          <v:shape id="_x0000_i1028" type="#_x0000_t75" style="width:311.25pt;height:3in" o:ole="">
            <v:imagedata r:id="rId19" o:title=""/>
          </v:shape>
          <o:OLEObject Type="Embed" ProgID="Visio.Drawing.15" ShapeID="_x0000_i1028" DrawAspect="Content" ObjectID="_1535280369" r:id="rId20"/>
        </w:object>
      </w:r>
    </w:p>
    <w:p w:rsidR="0076118F" w:rsidRPr="006306AF" w:rsidRDefault="0076118F" w:rsidP="00F46B7E">
      <w:pPr>
        <w:rPr>
          <w:i/>
          <w:sz w:val="18"/>
          <w:szCs w:val="18"/>
        </w:rPr>
      </w:pPr>
      <w:r w:rsidRPr="006306AF">
        <w:rPr>
          <w:b/>
          <w:i/>
          <w:sz w:val="18"/>
          <w:szCs w:val="18"/>
        </w:rPr>
        <w:t>Kuva</w:t>
      </w:r>
      <w:r w:rsidR="00A66F58" w:rsidRPr="006306AF">
        <w:rPr>
          <w:b/>
          <w:i/>
          <w:sz w:val="18"/>
          <w:szCs w:val="18"/>
        </w:rPr>
        <w:t xml:space="preserve"> 3.4</w:t>
      </w:r>
      <w:r w:rsidRPr="006306AF">
        <w:rPr>
          <w:i/>
          <w:sz w:val="18"/>
          <w:szCs w:val="18"/>
        </w:rPr>
        <w:t xml:space="preserve">: </w:t>
      </w:r>
      <w:r w:rsidR="00A66F58" w:rsidRPr="006306AF">
        <w:rPr>
          <w:i/>
          <w:sz w:val="18"/>
          <w:szCs w:val="18"/>
        </w:rPr>
        <w:t>Kaaviokuva lämpötilaeroihin perustuvasta CPC:stä. (Mukaillen jotain)</w:t>
      </w:r>
    </w:p>
    <w:p w:rsidR="00F46B7E" w:rsidRDefault="00F10A39" w:rsidP="00F46B7E">
      <w: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t xml:space="preserve"> ne voidaan havaita optisesti. Pienimmät hiukkaset mitä CPC:llä voidaan havaita ovat normaalisti välillä 3 -10 nm, riippuen CPC:stä. </w:t>
      </w:r>
      <w:sdt>
        <w:sdtPr>
          <w:id w:val="-579058412"/>
          <w:citation/>
        </w:sdtPr>
        <w:sdtContent>
          <w:r w:rsidR="00844514">
            <w:fldChar w:fldCharType="begin"/>
          </w:r>
          <w:r w:rsidR="00844514">
            <w:instrText xml:space="preserve"> CITATION Che05 \l 1035 </w:instrText>
          </w:r>
          <w:r w:rsidR="00844514">
            <w:fldChar w:fldCharType="separate"/>
          </w:r>
          <w:r w:rsidR="007D07C4" w:rsidRPr="007D07C4">
            <w:rPr>
              <w:noProof/>
            </w:rPr>
            <w:t>(Cheng, 2005)</w:t>
          </w:r>
          <w:r w:rsidR="00844514">
            <w:fldChar w:fldCharType="end"/>
          </w:r>
        </w:sdtContent>
      </w:sdt>
      <w:r w:rsidR="00844514">
        <w:t>.</w:t>
      </w:r>
    </w:p>
    <w:p w:rsidR="00F10A39" w:rsidRPr="00744D89" w:rsidRDefault="00F31AFA" w:rsidP="00F46B7E">
      <w:r>
        <w:t>CPC voi mitata hiukkasia erikseen, mutta tässä työssä niitä käytettiin vain DMA:n ja SMPS:n yhteydessä.</w:t>
      </w:r>
    </w:p>
    <w:p w:rsidR="00F46B7E" w:rsidRDefault="00F46B7E" w:rsidP="00F46B7E">
      <w:r w:rsidRPr="00936221">
        <w:t xml:space="preserve">DMA:n (engl. </w:t>
      </w:r>
      <w:r w:rsidRPr="00C061D1">
        <w:t>Differential Mobility analyzer)</w:t>
      </w:r>
      <w:r w:rsidR="00D50D93">
        <w:t xml:space="preserve"> avulla</w:t>
      </w:r>
      <w:r w:rsidRPr="00C061D1">
        <w:t xml:space="preserve"> </w:t>
      </w:r>
      <w:r>
        <w:t xml:space="preserve">pystytään valikoimaan tietyn kokoisia hiukkasia aerosolista. Tässä työssä DMA:ta käytettiin yhdessä CPC:n kanssa määrittämään hiukkasten kokojakauman selvittämiseen. </w:t>
      </w:r>
      <w:r w:rsidRPr="00C061D1">
        <w:t xml:space="preserve"> </w:t>
      </w:r>
      <w:r>
        <w:t>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t xml:space="preserve"> </w:t>
      </w:r>
      <w:sdt>
        <w:sdtPr>
          <w:id w:val="849840001"/>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F46B7E" w:rsidRDefault="00F46B7E" w:rsidP="00F46B7E">
      <w:r>
        <w:t>Yhdessä CPC ja DMA muodostavat SMPS:n (engl. Scanning Mobile Particle Sizer), jolla pysyttään mittaamaan aerosolin hiukkaskokojakaumaa. En</w:t>
      </w:r>
      <w:r w:rsidR="00C740C3">
        <w:t xml:space="preserve">sin aerosoli johdetaan DMA:han jonka </w:t>
      </w:r>
      <w:r>
        <w:t>ulostuloaukosta tule</w:t>
      </w:r>
      <w:r w:rsidR="00C740C3">
        <w:t xml:space="preserve">e vain yhdenkokoisia hiukkasia. Hiukkasten koko riippuu DMA:n </w:t>
      </w:r>
      <w:r w:rsidR="00F31AFA">
        <w:t>jännitteestä</w:t>
      </w:r>
      <w:r w:rsidR="00C740C3">
        <w:t>.</w:t>
      </w:r>
      <w:r>
        <w:t xml:space="preserve"> </w:t>
      </w:r>
      <w:r w:rsidR="00C740C3">
        <w:t>Hiukkaset johdetaan CPC:n näytteenottoaukkoon ja</w:t>
      </w:r>
      <w:r>
        <w:t xml:space="preserve"> CPC laskee tämän hiukkaskoon hiukkasten lukum</w:t>
      </w:r>
      <w:r w:rsidR="00C740C3">
        <w:t xml:space="preserve">äärän. </w:t>
      </w:r>
      <w:r>
        <w:t>DMA:n jännite muuttuu jatkuvasti, jolloin voidaan muodostaa aerosolin hiukkaskokojakauma. SMPS:llä pystytään havaitsemaan hyvin pieniä hiukkasia, minkä takia SMPS valittiin yhdeksi laitteeksi mittaamaan pieniä hiukkasia.</w:t>
      </w:r>
      <w:r w:rsidR="007D07C4">
        <w:t xml:space="preserve"> </w:t>
      </w:r>
      <w:sdt>
        <w:sdtPr>
          <w:id w:val="-933593396"/>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4"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4"/>
    </w:p>
    <w:p w:rsidR="00A66F58" w:rsidRDefault="00F10A39" w:rsidP="00264310">
      <w:r>
        <w:t xml:space="preserve">Hiukkaskoonkasvattaja eli PSM (engl. Particle Size Magnifier) käytetään kasvattamaan </w:t>
      </w:r>
      <w:r w:rsidR="006306AF">
        <w:t>liikkuvuus</w:t>
      </w:r>
      <w:r>
        <w:t xml:space="preserve">halkaisijaltaan 1 nm:n </w:t>
      </w:r>
      <w:r w:rsidR="006306AF">
        <w:t xml:space="preserve">kokoiset </w:t>
      </w:r>
      <w:r>
        <w:t>aerosolihiukkaset noin 90 nm:n kokoisiksi. Näin pystytään havaitsemaan jopa alle 3 nm:n aerosolihiukkaset, kun kasvatetut hiukkaset johdetaan PSM:n jälkeen CPC:hen.</w:t>
      </w:r>
      <w:r w:rsidR="00A66F58">
        <w:t xml:space="preserve"> Kuvassa 3.5</w:t>
      </w:r>
      <w:r w:rsidR="00DE4D42">
        <w:t xml:space="preserve"> näkyy PSM:n toimintaperiaate. </w:t>
      </w:r>
    </w:p>
    <w:p w:rsidR="00A66F58" w:rsidRDefault="00A66F58" w:rsidP="00264310">
      <w:r>
        <w:object w:dxaOrig="7812" w:dyaOrig="5176">
          <v:shape id="_x0000_i1029" type="#_x0000_t75" style="width:390.75pt;height:258.75pt" o:ole="">
            <v:imagedata r:id="rId21" o:title=""/>
          </v:shape>
          <o:OLEObject Type="Embed" ProgID="Visio.Drawing.15" ShapeID="_x0000_i1029" DrawAspect="Content" ObjectID="_1535280370" r:id="rId22"/>
        </w:object>
      </w:r>
    </w:p>
    <w:p w:rsidR="00A66F58" w:rsidRPr="00A66F58" w:rsidRDefault="00A66F58" w:rsidP="00264310">
      <w:pPr>
        <w:rPr>
          <w:sz w:val="18"/>
          <w:szCs w:val="18"/>
        </w:rPr>
      </w:pPr>
      <w:r>
        <w:rPr>
          <w:b/>
          <w:sz w:val="18"/>
          <w:szCs w:val="18"/>
        </w:rPr>
        <w:t xml:space="preserve">Kuva 3.5: </w:t>
      </w:r>
      <w:r>
        <w:rPr>
          <w:sz w:val="18"/>
          <w:szCs w:val="18"/>
        </w:rPr>
        <w:t>Kaaviokuva PSM:n toimintaperiaatteesta.</w:t>
      </w:r>
    </w:p>
    <w:p w:rsidR="00264310" w:rsidRDefault="00DE4D42" w:rsidP="00264310">
      <w:r>
        <w:t>Puhdas ilma</w:t>
      </w:r>
      <w:r w:rsidR="006306AF">
        <w:t xml:space="preserve"> (yleensä paineilmaa)</w:t>
      </w:r>
      <w:r>
        <w:t xml:space="preserve"> johdetaan saturaattoriin, missä se lämmitetään ja kyllästetään dietyleeniglykolilla (DEG). Tämän jälkeen lämmennyt ja kyllästetty ilma sekoitetaan turbulenttisesti viileämpään näyteilmaan, jolloin DEG alkaa </w:t>
      </w:r>
      <w:r w:rsidR="00C16063">
        <w:t>tiivistyä</w:t>
      </w:r>
      <w:r>
        <w:t xml:space="preserve"> hiukka</w:t>
      </w:r>
      <w:r w:rsidR="00364922">
        <w:t>sten pinnoille. Sekoittamisen jälkeen virtaus johdetaan kasvatuskammioon, missä hiukkaset jatkavat kasvuaan. Kasvatuskammion jälkeen osa virtauksesta johdetaan CPC:hen ja ylijäämä virtaus johdetaan poistoon.</w:t>
      </w:r>
    </w:p>
    <w:p w:rsidR="00DE4D42" w:rsidRDefault="00DE4D42" w:rsidP="00264310">
      <w:r>
        <w:t xml:space="preserve">Kasvatusaineen saavuttamaan kyllästysuhteeseen voidaan vaikuttaa säätämällä saturaattorin virtausta. </w:t>
      </w:r>
      <w:r w:rsidR="006306AF">
        <w:t>Yleisesti sanoen k</w:t>
      </w:r>
      <w:r>
        <w:t>asvattamalla saturaatiovirtausta saavutetaan sekoitusalueella ja kasvatusputkessa suurempi ylikyllästystila, jolloin pystytään kasvattamaan isompia hiukkasia. (T</w:t>
      </w:r>
      <w:r w:rsidR="00A66F58">
        <w:t>ÄHÄN VARMAAN MANUAALI LÄHTEEKSI).</w:t>
      </w:r>
    </w:p>
    <w:p w:rsidR="00895814" w:rsidRDefault="00895814" w:rsidP="00264310">
      <w: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5" w:name="_Toc458523763"/>
      <w:r w:rsidRPr="00D50D93">
        <w:rPr>
          <w:rFonts w:ascii="Arial" w:hAnsi="Arial" w:cs="Arial"/>
          <w:sz w:val="28"/>
          <w:szCs w:val="28"/>
        </w:rPr>
        <w:t>3.3 Isojen hiukkasten mittaaminen</w:t>
      </w:r>
      <w:bookmarkEnd w:id="25"/>
    </w:p>
    <w:p w:rsidR="00D50D93" w:rsidRDefault="00D50D93" w:rsidP="00D50D93">
      <w:r>
        <w:t>Mittauksen tarkoituksena oli määrittää isojen hiukkasten (</w:t>
      </w:r>
      <w:r w:rsidR="004818B1">
        <w:t xml:space="preserve">hiukkaskokoalue noin </w:t>
      </w:r>
      <w:r>
        <w:t>0.1 µm – 10 µm) häviöt mobiililaboratorion näytelinjastossa. Laitteina käytettiin kahta ELPI:ä (ELPI ja ELPI+) ja yhtä UV-APS:aa. Hiukkasten tuottamiseen käytettiin pölygener</w:t>
      </w:r>
      <w:r w:rsidR="00BD5819">
        <w:t>aattoria (RBG-1000). Kuvassa 3.6</w:t>
      </w:r>
      <w:r>
        <w:t xml:space="preserve"> näkyy mittausjärjestely, jota käytettiin isojen hiukkasten mittaamiseen.</w:t>
      </w:r>
      <w:r w:rsidRPr="00B322BE">
        <w:t xml:space="preserve"> </w:t>
      </w:r>
      <w:r w:rsidR="008D1424">
        <w:t xml:space="preserve"> </w:t>
      </w:r>
    </w:p>
    <w:p w:rsidR="00D50D93" w:rsidRDefault="00BD5819" w:rsidP="00D50D93">
      <w:r>
        <w:object w:dxaOrig="8634" w:dyaOrig="10573">
          <v:shape id="_x0000_i1030" type="#_x0000_t75" style="width:424.5pt;height:520.5pt" o:ole="">
            <v:imagedata r:id="rId23" o:title=""/>
          </v:shape>
          <o:OLEObject Type="Embed" ProgID="Visio.Drawing.15" ShapeID="_x0000_i1030" DrawAspect="Content" ObjectID="_1535280371" r:id="rId24"/>
        </w:object>
      </w:r>
    </w:p>
    <w:p w:rsidR="00D50D93" w:rsidRPr="00BD5819" w:rsidRDefault="00BD5819" w:rsidP="00D50D93">
      <w:pPr>
        <w:rPr>
          <w:i/>
          <w:sz w:val="18"/>
          <w:szCs w:val="18"/>
        </w:rPr>
      </w:pPr>
      <w:r w:rsidRPr="00BD5819">
        <w:rPr>
          <w:b/>
          <w:i/>
          <w:sz w:val="18"/>
          <w:szCs w:val="18"/>
        </w:rPr>
        <w:t xml:space="preserve">Kuva 3.6: </w:t>
      </w:r>
      <w:r w:rsidRPr="00BD5819">
        <w:rPr>
          <w:i/>
          <w:sz w:val="18"/>
          <w:szCs w:val="18"/>
        </w:rPr>
        <w:t>Isojen hiukkasten mittaamiseen tarkoitettu mittausjärjestely. Mittaukset suoritettiin seitsemäll</w:t>
      </w:r>
      <w:r>
        <w:rPr>
          <w:i/>
          <w:sz w:val="18"/>
          <w:szCs w:val="18"/>
        </w:rPr>
        <w:t>ä eri virtauksella. J</w:t>
      </w:r>
      <w:r w:rsidRPr="00BD5819">
        <w:rPr>
          <w:i/>
          <w:sz w:val="18"/>
          <w:szCs w:val="18"/>
        </w:rPr>
        <w:t>okaiselle virtaukselle suoritettiin ns. automittaus, jolloin hiukkaset menivät auton linjojen läpi, ja ns. nollamittaus, jolloin auton linjasto ohitettiin. Laitteina toimivat UV-APS, ELPI ja ELPI+</w:t>
      </w:r>
      <w:r>
        <w:rPr>
          <w:i/>
          <w:sz w:val="18"/>
          <w:szCs w:val="18"/>
        </w:rPr>
        <w:t>.</w:t>
      </w:r>
    </w:p>
    <w:p w:rsidR="00D50D93" w:rsidRDefault="00D50D93" w:rsidP="00D50D93">
      <w:r>
        <w:t xml:space="preserve">Generaattorille syötettiin suodattimen ja hepan läpi paineilmaa. Generaattorin jälkeen oli kaksi ejektoria laimentamassa hiukkaspitoisuutta laitteille sopivaan konsentraatioon. </w:t>
      </w:r>
      <w:r w:rsidR="00095D85">
        <w:t>Heti ejektorin jälkeen linjastossa oli kiinni ELPI+</w:t>
      </w:r>
      <w:r w:rsidR="00AB3A0D">
        <w:t xml:space="preserve"> (Dekati Ltd.)</w:t>
      </w:r>
      <w:r w:rsidR="00095D85">
        <w:t>, jolla pystyttiin tarkkailemaan generaattorin tuottamaa hiukkaspitoisuutta.</w:t>
      </w:r>
    </w:p>
    <w:p w:rsidR="00095D85" w:rsidRDefault="00095D85" w:rsidP="00D50D93">
      <w:r>
        <w:t>Mittauslinjastona käytettiin kah</w:t>
      </w:r>
      <w:r w:rsidR="0090542E">
        <w:t>ta kupariputkea (L1 ja L2). L1 o</w:t>
      </w:r>
      <w:r w:rsidR="00523D9F">
        <w:t>li 2.67 metriä pitkä kupariputki (sisähalkaisija 7 mm) joka</w:t>
      </w:r>
      <w:r>
        <w:t xml:space="preserve"> oli kiinni joko auton linjastossa (ns. automittaus) tai kiinni suoraan laitteisiin menevässä linjastossa L2 (ns. nollamittaus). L2-linja oli lyhyempi 0.7 metriä pitkä ku</w:t>
      </w:r>
      <w:r>
        <w:lastRenderedPageBreak/>
        <w:t>pariputki</w:t>
      </w:r>
      <w:r w:rsidR="00523D9F">
        <w:t xml:space="preserve"> (sisähalkaisija 7 mm)</w:t>
      </w:r>
      <w:r>
        <w:t xml:space="preserve">, josta lähti linjat mittauslaitteistoihin. L2-linja oli kiinni joko auton linjastossa (automittaus) tai suoraan kiinni L1-linjassa (nollamittaus).  Linjat mittauslaitteistoihin </w:t>
      </w:r>
      <w:r w:rsidR="00C16063">
        <w:t>pidettiin mahdollisimman lyhyinä</w:t>
      </w:r>
      <w:r>
        <w:t xml:space="preserve">. </w:t>
      </w:r>
    </w:p>
    <w:p w:rsidR="00095D85" w:rsidRDefault="00095D85" w:rsidP="00D50D93">
      <w:r>
        <w:t>Mittaukset suoritettiin seit</w:t>
      </w:r>
      <w:r w:rsidR="00523D9F">
        <w:t xml:space="preserve">semällä eri virtauksella (10 </w:t>
      </w:r>
      <w:r>
        <w:t>-</w:t>
      </w:r>
      <w:r w:rsidR="00523D9F">
        <w:t xml:space="preserve"> </w:t>
      </w:r>
      <w:r>
        <w:t xml:space="preserve">40 lpm). Jokaiselle virtaukselle tehtiin ensiksi nollamittaus, </w:t>
      </w:r>
      <w:r w:rsidR="00523D9F">
        <w:t>eli linjat L1 ja L2 kiinnitettiin toisiinsa ja auton linjasto ohitettiin kokonaan</w:t>
      </w:r>
      <w:r>
        <w:t>.</w:t>
      </w:r>
      <w:r w:rsidR="00523D9F">
        <w:t xml:space="preserve"> Nollamittauksen jälkeen suoritettiin automittaus, jolloin linjat L1 ja L2 kiinnitettiin auton linjastoon.</w:t>
      </w:r>
      <w:r>
        <w:t xml:space="preserve"> Mittausten välillä </w:t>
      </w:r>
      <w:r w:rsidR="001D68A3">
        <w:t>pyrittiin</w:t>
      </w:r>
      <w:r>
        <w:t xml:space="preserve"> pitämään linjastot mahdollisimman samassa asennossa, jotta </w:t>
      </w:r>
      <w:r w:rsidR="001D68A3">
        <w:t>linjastoissa L1 ja L2 tapahtuvat häviöt olisivat identtiset. Näin pystytään määrittämään auton linjastossa tapahtuvat häviöt vertaamalla automittauksen ja nollamittauksen kokojakaumaa toisiinsa.</w:t>
      </w:r>
    </w:p>
    <w:p w:rsidR="00D50D93" w:rsidRDefault="00D50D93" w:rsidP="00D50D93">
      <w:r>
        <w:t>UV-APS</w:t>
      </w:r>
      <w:r w:rsidR="00AB3A0D">
        <w:t xml:space="preserve"> (TSI, 3313)</w:t>
      </w:r>
      <w:r>
        <w:t xml:space="preserve"> ja ELPI </w:t>
      </w:r>
      <w:r w:rsidR="00AB3A0D">
        <w:t xml:space="preserve">(Dekati Ltd.) </w:t>
      </w:r>
      <w:r>
        <w:t xml:space="preserve">sijaitsivat mobiililaboratorion takaosassa. Linjastossa oli vielä kiinni massavirtasäädin, jonka avulla pystyttiin muuttamaan linjastossa kulkevaa virtausta. </w:t>
      </w:r>
    </w:p>
    <w:p w:rsidR="004818B1" w:rsidRDefault="00270765" w:rsidP="00D50D93">
      <w:r>
        <w:t>Aerosolien tuottoon käytettiin</w:t>
      </w:r>
      <w:r w:rsidR="00D50D93">
        <w:t xml:space="preserve"> pölygeneraattori (RBG-1000). Laitteen sisälle laitettiin testipölyä, jonka hiukkaskoko on väliltä 0.5</w:t>
      </w:r>
      <w:r w:rsidR="004818B1">
        <w:t xml:space="preserve"> </w:t>
      </w:r>
      <w:r w:rsidR="00EB7F9E">
        <w:t>µ</w:t>
      </w:r>
      <w:r w:rsidR="00D50D93">
        <w:t xml:space="preserve">m -10 </w:t>
      </w:r>
      <w:r w:rsidR="00EB7F9E">
        <w:t>µ</w:t>
      </w:r>
      <w:r w:rsidR="00D50D93">
        <w:t>m.</w:t>
      </w:r>
      <w:r w:rsidR="004818B1">
        <w:t xml:space="preserve"> Testipöly puserrettiin laitteen sisällä olevaan muottiin mahdollisimman tiiviisti.</w:t>
      </w:r>
      <w:r w:rsidR="005E694F">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Default="00087FF5" w:rsidP="00D50D93">
      <w:r>
        <w:t>Kuvaan () on piirretty generaattorin tuottama hiukkasjakauma neljän eri mittauksen aikana ELPI+:n mittaamana.</w:t>
      </w:r>
      <w:r w:rsidR="00270765">
        <w:tab/>
      </w:r>
      <w:r w:rsidRPr="00087FF5">
        <w:rPr>
          <w:noProof/>
          <w:lang w:eastAsia="fi-FI"/>
        </w:rPr>
        <w:drawing>
          <wp:inline distT="0" distB="0" distL="0" distR="0" wp14:anchorId="225EEAB6" wp14:editId="2E5F0DE0">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0D93" w:rsidRPr="00A66F58" w:rsidRDefault="00D50D93" w:rsidP="00D50D93">
      <w:pPr>
        <w:rPr>
          <w:sz w:val="18"/>
          <w:szCs w:val="18"/>
        </w:rPr>
      </w:pPr>
      <w:r>
        <w:tab/>
      </w:r>
      <w:r>
        <w:tab/>
        <w:t xml:space="preserve">   </w:t>
      </w:r>
      <w:r w:rsidRPr="00A66F58">
        <w:rPr>
          <w:sz w:val="18"/>
          <w:szCs w:val="18"/>
        </w:rPr>
        <w:t xml:space="preserve">Kuva : </w:t>
      </w:r>
      <w:r w:rsidRPr="00A66F58">
        <w:rPr>
          <w:i/>
          <w:sz w:val="18"/>
          <w:szCs w:val="18"/>
        </w:rPr>
        <w:t>Generaattorin tuottama hiukkaskokojakauma</w:t>
      </w:r>
    </w:p>
    <w:p w:rsidR="000041AD" w:rsidRDefault="00087FF5" w:rsidP="00F46B7E">
      <w:r>
        <w:lastRenderedPageBreak/>
        <w:t xml:space="preserve">Kuvasta nähdään, </w:t>
      </w:r>
      <w:r w:rsidR="00D50D93">
        <w:t>kuinka generaattori tuotti kahta eri moodia. Toinen, is</w:t>
      </w:r>
      <w:r w:rsidR="00A56A08">
        <w:t>ompi moodi, on kokoalueelta 0.1 µ</w:t>
      </w:r>
      <w:r w:rsidR="00D50D93">
        <w:t xml:space="preserve">m – 1 </w:t>
      </w:r>
      <w:r w:rsidR="00A56A08">
        <w:t>µm</w:t>
      </w:r>
      <w:r w:rsidR="00D50D93">
        <w:t xml:space="preserve">, toinen 1 </w:t>
      </w:r>
      <w:r w:rsidR="00A56A08">
        <w:t>µm</w:t>
      </w:r>
      <w:r w:rsidR="00D50D93">
        <w:t xml:space="preserve"> – 10 </w:t>
      </w:r>
      <w:r w:rsidR="00A56A08">
        <w:t>µm</w:t>
      </w:r>
      <w:r w:rsidR="00D50D93">
        <w:t xml:space="preserve">. </w:t>
      </w:r>
      <w:r>
        <w:t xml:space="preserve">Kuvasta huomataan myös generaattorin käytön ongelma; hiukkaspitoisuus ei pysy vakiona mittausten välillä, vaan joissakin mittauksissa se tuottaa enemmän hiukkasia kuin toisilla. Kun virtaus on ollut 10 lpm ja on suoritettu automittaus, on generaattori tuottanut selvästi enemmän hiukkasia verrattuna nollamittaukseen samalla virtauksella. Moodit ovat kuitenkin pysyneet samoilla pakoilla, vaikkakin joissakin mittauksissa generaattori tuotti isompaan moodiin selvästi vähemmän hiukkasia. </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Default="00057FF3" w:rsidP="00057FF3">
      <w:pPr>
        <w:rPr>
          <w:rFonts w:eastAsiaTheme="minorEastAsia"/>
        </w:rPr>
      </w:pPr>
      <w:r>
        <w:t xml:space="preserve">Pienten hiukkasten häviöiden määrittämiseen tarkoitetussa koejärjestelyssä pienet hiukkaset tuotettiin kammion avulla. Kammio on tilavuudeltaan 100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(TARKISATA) iso tefonpussi, jossa hiukkasia tuotetaan UV-valojen avulla.</w:t>
      </w:r>
      <w:r w:rsidR="003C108F">
        <w:rPr>
          <w:rFonts w:eastAsiaTheme="minorEastAsia"/>
        </w:rPr>
        <w:t xml:space="preserve"> UV-valot ovat kammion alapuolella ja niiden aallonpituus on (JOTAIN MITÄ). Tässä työssä käytetiin vain yhtä UV-lamppua hiukkasten tuottamiseen. Kammio täytetään suodatetulla paineilmalla, joten alussa kammio on täysin tyhjä hiukkasista</w:t>
      </w:r>
      <w:r>
        <w:rPr>
          <w:rFonts w:eastAsiaTheme="minorEastAsia"/>
        </w:rPr>
        <w:t>. Kun UV-valot laitetaan päälle, alkaa kammioon syntyä paljon</w:t>
      </w:r>
      <w:r w:rsidR="0090542E">
        <w:rPr>
          <w:rFonts w:eastAsiaTheme="minorEastAsia"/>
        </w:rPr>
        <w:t xml:space="preserve"> pieniä hiukkasia. Kuvassa (3.9</w:t>
      </w:r>
      <w:r>
        <w:rPr>
          <w:rFonts w:eastAsiaTheme="minorEastAsia"/>
        </w:rPr>
        <w:t>) näkyy U</w:t>
      </w:r>
      <w:r w:rsidR="003C108F">
        <w:rPr>
          <w:rFonts w:eastAsiaTheme="minorEastAsia"/>
        </w:rPr>
        <w:t xml:space="preserve">V-valojen vaikutuksen kammiossa PSM:n mittaamana. </w:t>
      </w:r>
    </w:p>
    <w:p w:rsidR="00057FF3" w:rsidRDefault="003C108F" w:rsidP="00057FF3">
      <w:pPr>
        <w:rPr>
          <w:rFonts w:eastAsiaTheme="minorEastAsia"/>
        </w:rPr>
      </w:pPr>
      <w:r w:rsidRPr="003C108F">
        <w:rPr>
          <w:rFonts w:eastAsiaTheme="minorEastAsia"/>
          <w:noProof/>
          <w:lang w:eastAsia="fi-FI"/>
        </w:rPr>
        <w:drawing>
          <wp:inline distT="0" distB="0" distL="0" distR="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894D95" w:rsidRDefault="003C108F" w:rsidP="00057FF3">
      <w:pPr>
        <w:rPr>
          <w:rFonts w:eastAsiaTheme="minorEastAsia"/>
          <w:i/>
          <w:sz w:val="18"/>
          <w:szCs w:val="18"/>
        </w:rPr>
      </w:pPr>
      <w:r w:rsidRPr="00894D95">
        <w:rPr>
          <w:rFonts w:eastAsiaTheme="minorEastAsia"/>
          <w:b/>
          <w:i/>
          <w:sz w:val="18"/>
          <w:szCs w:val="18"/>
        </w:rPr>
        <w:t xml:space="preserve">Kuva 3.8: </w:t>
      </w:r>
      <w:r w:rsidRPr="00894D95">
        <w:rPr>
          <w:rFonts w:eastAsiaTheme="minorEastAsia"/>
          <w:i/>
          <w:sz w:val="18"/>
          <w:szCs w:val="18"/>
        </w:rPr>
        <w:t xml:space="preserve">Hiukkaspitoisuus ajan funktiona kammiossa. Violetti pystyviiva </w:t>
      </w:r>
      <w:r w:rsidR="00894D95" w:rsidRPr="00894D95">
        <w:rPr>
          <w:rFonts w:eastAsiaTheme="minorEastAsia"/>
          <w:i/>
          <w:sz w:val="18"/>
          <w:szCs w:val="18"/>
        </w:rPr>
        <w:t>kuvaa</w:t>
      </w:r>
      <w:r w:rsidRPr="00894D95">
        <w:rPr>
          <w:rFonts w:eastAsiaTheme="minorEastAsia"/>
          <w:i/>
          <w:sz w:val="18"/>
          <w:szCs w:val="18"/>
        </w:rPr>
        <w:t xml:space="preserve"> </w:t>
      </w:r>
      <w:r w:rsidR="00894D95" w:rsidRPr="00894D95">
        <w:rPr>
          <w:rFonts w:eastAsiaTheme="minorEastAsia"/>
          <w:i/>
          <w:sz w:val="18"/>
          <w:szCs w:val="18"/>
        </w:rPr>
        <w:t xml:space="preserve">hetkeä </w:t>
      </w:r>
      <w:r w:rsidRPr="00894D95">
        <w:rPr>
          <w:rFonts w:eastAsiaTheme="minorEastAsia"/>
          <w:i/>
          <w:sz w:val="18"/>
          <w:szCs w:val="18"/>
        </w:rPr>
        <w:t xml:space="preserve">jolloin UV-valot laitettiin kammiossa päälle ja punainen viiva </w:t>
      </w:r>
      <w:r w:rsidR="00894D95" w:rsidRPr="00894D95">
        <w:rPr>
          <w:rFonts w:eastAsiaTheme="minorEastAsia"/>
          <w:i/>
          <w:sz w:val="18"/>
          <w:szCs w:val="18"/>
        </w:rPr>
        <w:t xml:space="preserve">kuvaa </w:t>
      </w:r>
      <w:r w:rsidRPr="00894D95">
        <w:rPr>
          <w:rFonts w:eastAsiaTheme="minorEastAsia"/>
          <w:i/>
          <w:sz w:val="18"/>
          <w:szCs w:val="18"/>
        </w:rPr>
        <w:t>aikaa jolloin valot sammutettiin kammiossa.</w:t>
      </w:r>
    </w:p>
    <w:p w:rsidR="003C108F" w:rsidRPr="003C108F" w:rsidRDefault="003C108F" w:rsidP="00057FF3">
      <w:pPr>
        <w:rPr>
          <w:rFonts w:eastAsiaTheme="minorEastAsia"/>
        </w:rPr>
      </w:pPr>
      <w:r>
        <w:rPr>
          <w:rFonts w:eastAsiaTheme="minorEastAsia"/>
        </w:rPr>
        <w:t xml:space="preserve">Kuten kuvasta 3.8 nähdään, ei hiukkasia ala </w:t>
      </w:r>
      <w:r w:rsidR="00895814">
        <w:rPr>
          <w:rFonts w:eastAsiaTheme="minorEastAsia"/>
        </w:rPr>
        <w:t>syntyä</w:t>
      </w:r>
      <w:r>
        <w:rPr>
          <w:rFonts w:eastAsiaTheme="minorEastAsia"/>
        </w:rPr>
        <w:t xml:space="preserve"> kammioon </w:t>
      </w:r>
      <w:r w:rsidR="00895814">
        <w:rPr>
          <w:rFonts w:eastAsiaTheme="minorEastAsia"/>
        </w:rPr>
        <w:t>välittömästi,</w:t>
      </w:r>
      <w:r>
        <w:rPr>
          <w:rFonts w:eastAsiaTheme="minorEastAsia"/>
        </w:rPr>
        <w:t xml:space="preserve"> kun UV-valot laitetaan päälle (kuvassa violetti viiva). Noin viidessä minuutissa hiukkasia alkaa </w:t>
      </w:r>
      <w:r w:rsidR="00895814">
        <w:rPr>
          <w:rFonts w:eastAsiaTheme="minorEastAsia"/>
        </w:rPr>
        <w:t>syntyä</w:t>
      </w:r>
      <w:r>
        <w:rPr>
          <w:rFonts w:eastAsiaTheme="minorEastAsia"/>
        </w:rPr>
        <w:t xml:space="preserve">. Hiukkasia myös syntyy lisää senkin </w:t>
      </w:r>
      <w:r w:rsidR="00895814">
        <w:rPr>
          <w:rFonts w:eastAsiaTheme="minorEastAsia"/>
        </w:rPr>
        <w:t>jälkeen,</w:t>
      </w:r>
      <w:r>
        <w:rPr>
          <w:rFonts w:eastAsiaTheme="minorEastAsia"/>
        </w:rPr>
        <w:t xml:space="preserve"> kun UV-valot sammutetaan (kuvassa punainen viiva).  Ongelmana kammiossa hiukkasten tuoton </w:t>
      </w:r>
      <w:r w:rsidR="00895814">
        <w:rPr>
          <w:rFonts w:eastAsiaTheme="minorEastAsia"/>
        </w:rPr>
        <w:t>kannalta,</w:t>
      </w:r>
      <w:r>
        <w:rPr>
          <w:rFonts w:eastAsiaTheme="minorEastAsia"/>
        </w:rPr>
        <w:t xml:space="preserve"> että pitoisuus ei pysynyt missään vaiheessa tasaisena, vaan se alkaa nopeasti laskemaan.</w:t>
      </w:r>
    </w:p>
    <w:p w:rsidR="00057FF3" w:rsidRDefault="00895814" w:rsidP="00057FF3">
      <w:r>
        <w:lastRenderedPageBreak/>
        <w:t>Laitteina mittauksessa toimivat SMPS el</w:t>
      </w:r>
      <w:r w:rsidR="00AB3A0D">
        <w:t>i CPC:n</w:t>
      </w:r>
      <w:r w:rsidR="00F31AFA">
        <w:t xml:space="preserve"> </w:t>
      </w:r>
      <w:r w:rsidR="00AB3A0D">
        <w:t xml:space="preserve">(TSI, 3775) ja DMA:n (TSI, </w:t>
      </w:r>
      <w:r>
        <w:t>3085) yhdistelmä ja lisäksi nCPC eli PSM:n (Airmodus, A10) ja CPC:n (Airmodus, A20) yhdistelmä</w:t>
      </w:r>
      <w:r w:rsidR="00AB3A0D">
        <w:t>.</w:t>
      </w:r>
      <w:r w:rsidR="00057FF3">
        <w:t xml:space="preserve"> </w:t>
      </w:r>
      <w:r w:rsidR="003C108F">
        <w:t xml:space="preserve">Mittauslinjastoon oli myös </w:t>
      </w:r>
      <w:r w:rsidR="00AB3A0D">
        <w:t>kytkettynä</w:t>
      </w:r>
      <w:r w:rsidR="003C108F">
        <w:t xml:space="preserve"> massavirtasäädin</w:t>
      </w:r>
      <w:r w:rsidR="00AB3A0D">
        <w:t xml:space="preserve"> (Alicat)</w:t>
      </w:r>
      <w:r w:rsidR="003C108F">
        <w:t>, jonka avulla pystyttiin muuntamaan linjastossa kulkevaa virtausta.</w:t>
      </w:r>
      <w:r w:rsidR="00260159">
        <w:t xml:space="preserve"> </w:t>
      </w:r>
      <w:r w:rsidR="00AB3A0D">
        <w:t xml:space="preserve">Laitteet olivat sijoitettu mobiililaboratorion takatilaan. </w:t>
      </w:r>
      <w:r w:rsidR="00260159">
        <w:t>Kuvassa 3.9 näkyy mittausjärjestely.</w:t>
      </w:r>
    </w:p>
    <w:p w:rsidR="003C108F" w:rsidRPr="00057FF3" w:rsidRDefault="003C108F" w:rsidP="00057FF3"/>
    <w:p w:rsidR="00D50D93" w:rsidRDefault="000041AD" w:rsidP="00F46B7E">
      <w:r>
        <w:object w:dxaOrig="9240" w:dyaOrig="10479">
          <v:shape id="_x0000_i1031" type="#_x0000_t75" style="width:425.25pt;height:482.25pt" o:ole="">
            <v:imagedata r:id="rId27" o:title=""/>
          </v:shape>
          <o:OLEObject Type="Embed" ProgID="Visio.Drawing.15" ShapeID="_x0000_i1031" DrawAspect="Content" ObjectID="_1535280372" r:id="rId28"/>
        </w:object>
      </w:r>
    </w:p>
    <w:p w:rsidR="00260159" w:rsidRDefault="00260159" w:rsidP="00260159">
      <w:bookmarkStart w:id="26" w:name="_Toc458523764"/>
      <w:r>
        <w:t>Vastaavasti edelliseen mittauksiin verrattuna, mittauslinjasto koostui kahdesta kupariputkesta (L1 ja L2). L1 oli pituudeltaan PITUUS ja meni suoraan kammiosta auton linjastoon (ns. automittaus) tai suoraan toiseeen mittauslinjaan L2 (ns. nollamittaus). L2 oli identtinen edelliseen mittaukseen verrattuna, eli 0.7 metriä pitkä kupariputki josta lähti linjat laitteisiin. ¨</w:t>
      </w:r>
    </w:p>
    <w:p w:rsidR="00CC547D" w:rsidRDefault="00260159" w:rsidP="00260159">
      <w:r>
        <w:lastRenderedPageBreak/>
        <w:t>Kun hiukkasia oli muodostettu kammioon</w:t>
      </w:r>
      <w:r w:rsidR="00CC547D">
        <w:t xml:space="preserve"> UV-valon avulla</w:t>
      </w:r>
      <w:r>
        <w:t xml:space="preserve"> ja odotettu hiukkaspitoisuuden tasoittuvan kammiossa, aloitettiin mittaukset. Ensin suoritettiin yksi nollamittaus, jonka mittauslinjat siirrettiin siten, että pystytiin tekemään automittaus. Tämän jälkeen tehtiin vielä kerran nollamittaus, </w:t>
      </w:r>
      <w:r w:rsidR="00377B68">
        <w:t xml:space="preserve">jotta pystytään määrittämään kuinka paljon hiukkaskokojakauma muuttuu mittausten aikana. </w:t>
      </w:r>
      <w:r w:rsidR="00CC547D">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t>4. Tulokset</w:t>
      </w:r>
      <w:bookmarkEnd w:id="26"/>
    </w:p>
    <w:p w:rsidR="009936F1" w:rsidRDefault="009936F1" w:rsidP="009936F1">
      <w:r>
        <w:t>Tässä luvussa esitetään er</w:t>
      </w:r>
      <w:r w:rsidR="007F1D3D">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7" w:name="_Toc458523765"/>
      <w:r w:rsidRPr="009936F1">
        <w:rPr>
          <w:rFonts w:ascii="Arial" w:hAnsi="Arial" w:cs="Arial"/>
          <w:sz w:val="28"/>
          <w:szCs w:val="28"/>
        </w:rPr>
        <w:t>4.1 Isot hiukkaset</w:t>
      </w:r>
      <w:bookmarkEnd w:id="27"/>
    </w:p>
    <w:p w:rsidR="002C0232" w:rsidRPr="002C0232" w:rsidRDefault="002C0232" w:rsidP="002C0232">
      <w:r>
        <w:rPr>
          <w:rFonts w:eastAsiaTheme="minorEastAsia"/>
        </w:rPr>
        <w:t>Nollamittauksen ja automittauksen ainoa ero oli se, että automittauksessa hiukkaset menivät auton linjojen läpi. Muuten hiukkaset menivät mittauksissa samojen linjojen läpi</w:t>
      </w:r>
      <w:r w:rsidR="0090542E">
        <w:rPr>
          <w:rFonts w:eastAsiaTheme="minorEastAsia"/>
        </w:rPr>
        <w:t>, joten ainoa häviöt tapahtuivat auton linjastoissa</w:t>
      </w:r>
      <w:r>
        <w:rPr>
          <w:rFonts w:eastAsiaTheme="minorEastAsia"/>
        </w:rPr>
        <w:t>. Näin ollen laskemalla automittauksen ja nollamittau</w:t>
      </w:r>
      <w:r w:rsidR="0090542E">
        <w:rPr>
          <w:rFonts w:eastAsiaTheme="minorEastAsia"/>
        </w:rPr>
        <w:t>ksen hiukkasten lukumäärän erotus pystytään laskemaan niiden hiukkasten lukumäärä, joka häviää auton linjoihin.  Myös generaattorin tuottama hiukkaspitoisuus ei pysynyt tasaisena kute</w:t>
      </w:r>
      <w:r w:rsidR="00BA30C6">
        <w:rPr>
          <w:rFonts w:eastAsiaTheme="minorEastAsia"/>
        </w:rPr>
        <w:t xml:space="preserve">n alikappaleessa 3.3 todettiin, joten </w:t>
      </w:r>
      <w:r w:rsidR="0090542E">
        <w:rPr>
          <w:rFonts w:eastAsiaTheme="minorEastAsia"/>
        </w:rPr>
        <w:t>tämä täyty ottaa huomioon. Häviöt laskettiin kaavan (4.1) mukaisesti</w:t>
      </w:r>
    </w:p>
    <w:p w:rsidR="00CF4C30" w:rsidRDefault="00CF4C30" w:rsidP="004C2E3A">
      <w:pPr>
        <w:ind w:firstLine="1304"/>
        <w:rPr>
          <w:rFonts w:eastAsiaTheme="minorEastAsia"/>
        </w:rPr>
      </w:pPr>
      <m:oMath>
        <m:r>
          <w:rPr>
            <w:rFonts w:ascii="Cambria Math" w:hAnsi="Cambria Math"/>
          </w:rPr>
          <m:t>haviöt(dp) =1-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automittaus</m:t>
                </m:r>
              </m:sub>
            </m:sSub>
            <m:r>
              <w:rPr>
                <w:rFonts w:ascii="Cambria Math" w:hAnsi="Cambria Math"/>
              </w:rPr>
              <m:t>(dp)*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ELPI+,  nollamittaus(dp)</m:t>
                    </m:r>
                  </m:sub>
                </m:sSub>
              </m:num>
              <m:den>
                <m:sSub>
                  <m:sSubPr>
                    <m:ctrlPr>
                      <w:rPr>
                        <w:rFonts w:ascii="Cambria Math" w:hAnsi="Cambria Math"/>
                        <w:i/>
                      </w:rPr>
                    </m:ctrlPr>
                  </m:sSubPr>
                  <m:e>
                    <m:r>
                      <w:rPr>
                        <w:rFonts w:ascii="Cambria Math" w:hAnsi="Cambria Math"/>
                      </w:rPr>
                      <m:t>N</m:t>
                    </m:r>
                  </m:e>
                  <m:sub>
                    <m:r>
                      <w:rPr>
                        <w:rFonts w:ascii="Cambria Math" w:hAnsi="Cambria Math"/>
                      </w:rPr>
                      <m:t>ELPI+,  automittaus</m:t>
                    </m:r>
                  </m:sub>
                </m:sSub>
                <m:r>
                  <w:rPr>
                    <w:rFonts w:ascii="Cambria Math" w:hAnsi="Cambria Math"/>
                  </w:rPr>
                  <m:t>(dp)</m:t>
                </m:r>
              </m:den>
            </m:f>
          </m:num>
          <m:den>
            <m:sSub>
              <m:sSubPr>
                <m:ctrlPr>
                  <w:rPr>
                    <w:rFonts w:ascii="Cambria Math" w:hAnsi="Cambria Math"/>
                    <w:i/>
                  </w:rPr>
                </m:ctrlPr>
              </m:sSubPr>
              <m:e>
                <m:r>
                  <w:rPr>
                    <w:rFonts w:ascii="Cambria Math" w:hAnsi="Cambria Math"/>
                  </w:rPr>
                  <m:t>N</m:t>
                </m:r>
              </m:e>
              <m:sub>
                <m:r>
                  <w:rPr>
                    <w:rFonts w:ascii="Cambria Math" w:hAnsi="Cambria Math"/>
                  </w:rPr>
                  <m:t>nollamittaus(dp)</m:t>
                </m:r>
              </m:sub>
            </m:sSub>
          </m:den>
        </m:f>
      </m:oMath>
      <w:r w:rsidR="004C2E3A">
        <w:rPr>
          <w:rFonts w:eastAsiaTheme="minorEastAsia"/>
        </w:rPr>
        <w:tab/>
        <w:t>.</w:t>
      </w:r>
      <w:r w:rsidR="004C2E3A">
        <w:rPr>
          <w:rFonts w:eastAsiaTheme="minorEastAsia"/>
        </w:rPr>
        <w:tab/>
        <w:t>(4.1)</w:t>
      </w:r>
    </w:p>
    <w:p w:rsidR="00B56836" w:rsidRDefault="004C2E3A" w:rsidP="004C2E3A">
      <w:pPr>
        <w:rPr>
          <w:rFonts w:eastAsiaTheme="minorEastAsia"/>
        </w:rPr>
      </w:pPr>
      <w:r>
        <w:rPr>
          <w:rFonts w:eastAsiaTheme="minorEastAsia"/>
        </w:rPr>
        <w:t>Normalisointi tehtiin ELPI+:n mittaamasta datasta. Koska ELPI+ oli kiinni mittauslinjastossa heti ejektorien jälkeen, ei sitä ennen tapahtunut ollenkaan mitään häviöitä</w:t>
      </w:r>
      <w:r w:rsidR="00377B68">
        <w:rPr>
          <w:rFonts w:eastAsiaTheme="minorEastAsia"/>
        </w:rPr>
        <w:t>. Laskemalla nollamittauksen ja automittauksen suhteen jokaiselle hiukkaskoolle, saadaan kerroin jolla pystytään normalisoimaan generaattorin tuottama hiukkaskokojakauman. Näin vaihtelut generaattorin tuottamassa hiukkaskokojakaumassa eivät vaikuta tulokseen</w:t>
      </w:r>
      <w:r>
        <w:rPr>
          <w:rFonts w:eastAsiaTheme="minorEastAsia"/>
        </w:rPr>
        <w:t>.</w:t>
      </w:r>
      <w:r w:rsidR="00377B68">
        <w:rPr>
          <w:rFonts w:eastAsiaTheme="minorEastAsia"/>
        </w:rPr>
        <w:t xml:space="preserve"> </w:t>
      </w:r>
    </w:p>
    <w:p w:rsidR="00B56836" w:rsidRDefault="00B56836" w:rsidP="00B56836">
      <w:pPr>
        <w:rPr>
          <w:rFonts w:eastAsiaTheme="minorEastAsia"/>
        </w:rPr>
      </w:pPr>
      <w:r>
        <w:rPr>
          <w:rFonts w:eastAsiaTheme="minorEastAsia"/>
        </w:rPr>
        <w:t xml:space="preserve">UV-APS tuotti hiukkaskokojakauma 20 sekunnin välein ja ELPI tuotti hiukkaskokojakauman reaaliaikaisesti. </w:t>
      </w:r>
      <w:r w:rsidR="0090542E">
        <w:rPr>
          <w:rFonts w:eastAsiaTheme="minorEastAsia"/>
        </w:rPr>
        <w:t xml:space="preserve">Yhdestä mittauksesta tuli aina useita jakauma, joten datasta laskettiin mediaanit, joita sitten käytettiin laskemaan hiukkashäviöt. </w:t>
      </w:r>
    </w:p>
    <w:p w:rsidR="009678FE" w:rsidRDefault="00482816" w:rsidP="004C2E3A">
      <w:pPr>
        <w:rPr>
          <w:noProof/>
          <w:lang w:eastAsia="fi-FI"/>
        </w:rPr>
      </w:pPr>
      <w:r>
        <w:rPr>
          <w:rFonts w:eastAsiaTheme="minorEastAsia"/>
        </w:rPr>
        <w:t xml:space="preserve">Kuviin 4.1-4.7 on koottuna mitatut ja teoreettiset häviöt </w:t>
      </w:r>
      <w:r w:rsidR="003D07C7">
        <w:rPr>
          <w:rFonts w:eastAsiaTheme="minorEastAsia"/>
        </w:rPr>
        <w:t>kullekin</w:t>
      </w:r>
      <w:r>
        <w:rPr>
          <w:rFonts w:eastAsiaTheme="minorEastAsia"/>
        </w:rPr>
        <w:t xml:space="preserve"> virtaukselle.</w:t>
      </w:r>
      <w:r w:rsidR="00AB3A0D">
        <w:rPr>
          <w:rFonts w:eastAsiaTheme="minorEastAsia"/>
        </w:rPr>
        <w:t xml:space="preserve"> Mustat tähdet ovat UV-APS:n datasta laskettuja häviöitä ja pinkit tähdet ovat ELPI:n datasta lasketut häviöt. </w:t>
      </w:r>
      <w:r w:rsidR="008501C4">
        <w:rPr>
          <w:rFonts w:eastAsiaTheme="minorEastAsia"/>
        </w:rPr>
        <w:t xml:space="preserve"> </w:t>
      </w:r>
      <w:r w:rsidR="008501C4">
        <w:rPr>
          <w:rFonts w:eastAsiaTheme="minorEastAsia"/>
        </w:rPr>
        <w:lastRenderedPageBreak/>
        <w:t>Teoreettiset häviöt on laskettu työtä varten</w:t>
      </w:r>
      <w:r w:rsidR="00AB3A0D">
        <w:rPr>
          <w:rFonts w:eastAsiaTheme="minorEastAsia"/>
        </w:rPr>
        <w:t xml:space="preserve"> toteutetulla Matlab-funktiolla auton parametreillä.</w:t>
      </w:r>
      <w:r w:rsidR="00B56836">
        <w:rPr>
          <w:rFonts w:eastAsiaTheme="minorEastAsia"/>
        </w:rPr>
        <w:t>. Kuviin on lisäksi piirrettynä häviöiden keskihajonta.</w:t>
      </w:r>
      <w:r w:rsidR="00AB3A0D">
        <w:rPr>
          <w:rFonts w:eastAsiaTheme="minorEastAsia"/>
        </w:rPr>
        <w:t xml:space="preserve"> TARKISTA</w:t>
      </w:r>
      <w:r w:rsidRPr="00816832">
        <w:rPr>
          <w:noProof/>
          <w:lang w:eastAsia="fi-FI"/>
        </w:rPr>
        <w:drawing>
          <wp:inline distT="0" distB="0" distL="0" distR="0" wp14:anchorId="0FA42857" wp14:editId="27AC3C8B">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i/>
          <w:noProof/>
          <w:lang w:eastAsia="fi-FI"/>
        </w:rPr>
      </w:pPr>
      <w:r>
        <w:rPr>
          <w:noProof/>
          <w:lang w:eastAsia="fi-FI"/>
        </w:rPr>
        <w:tab/>
      </w:r>
      <w:r w:rsidRPr="00D24C54">
        <w:rPr>
          <w:b/>
          <w:i/>
          <w:noProof/>
          <w:lang w:eastAsia="fi-FI"/>
        </w:rPr>
        <w:t xml:space="preserve">Kuva 4.1: </w:t>
      </w:r>
      <w:r w:rsidR="00086394">
        <w:rPr>
          <w:i/>
          <w:noProof/>
          <w:lang w:eastAsia="fi-FI"/>
        </w:rPr>
        <w:t>Teoreettinen ja mitatut häviöt</w:t>
      </w:r>
      <w:r w:rsidRPr="00D24C54">
        <w:rPr>
          <w:i/>
          <w:noProof/>
          <w:lang w:eastAsia="fi-FI"/>
        </w:rPr>
        <w:t xml:space="preserve"> 10 lpm virtaukselle</w:t>
      </w:r>
    </w:p>
    <w:p w:rsidR="00482816" w:rsidRDefault="00482816" w:rsidP="004C2E3A">
      <w:pPr>
        <w:rPr>
          <w:rFonts w:eastAsiaTheme="minorEastAsia"/>
        </w:rPr>
      </w:pPr>
      <w:r w:rsidRPr="00816832">
        <w:rPr>
          <w:noProof/>
          <w:lang w:eastAsia="fi-FI"/>
        </w:rPr>
        <w:drawing>
          <wp:inline distT="0" distB="0" distL="0" distR="0" wp14:anchorId="159B570C" wp14:editId="036723D5">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4.2: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15 lpm virtaukselle.</w:t>
      </w:r>
    </w:p>
    <w:p w:rsidR="00482816" w:rsidRDefault="00482816" w:rsidP="004C2E3A">
      <w:pPr>
        <w:rPr>
          <w:rFonts w:eastAsiaTheme="minorEastAsia"/>
          <w:i/>
        </w:rPr>
      </w:pPr>
      <w:r w:rsidRPr="00816832">
        <w:rPr>
          <w:noProof/>
          <w:lang w:eastAsia="fi-FI"/>
        </w:rPr>
        <w:drawing>
          <wp:inline distT="0" distB="0" distL="0" distR="0" wp14:anchorId="26D645E6" wp14:editId="05443FC8">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rPr>
      </w:pPr>
      <w:r>
        <w:rPr>
          <w:rFonts w:eastAsiaTheme="minorEastAsia"/>
          <w:i/>
        </w:rPr>
        <w:t xml:space="preserve"> </w:t>
      </w:r>
      <w:r>
        <w:rPr>
          <w:rFonts w:eastAsiaTheme="minorEastAsia"/>
          <w:i/>
        </w:rPr>
        <w:tab/>
      </w:r>
      <w:r w:rsidRPr="00D24C54">
        <w:rPr>
          <w:rFonts w:eastAsiaTheme="minorEastAsia"/>
          <w:b/>
        </w:rPr>
        <w:t xml:space="preserve">Kuva 4.3: </w:t>
      </w:r>
      <w:r w:rsidR="00086394">
        <w:rPr>
          <w:i/>
          <w:noProof/>
          <w:lang w:eastAsia="fi-FI"/>
        </w:rPr>
        <w:t>Teoreettinen ja mitatut häviöt</w:t>
      </w:r>
      <w:r w:rsidR="00086394" w:rsidRPr="00D24C54">
        <w:rPr>
          <w:i/>
          <w:noProof/>
          <w:lang w:eastAsia="fi-FI"/>
        </w:rPr>
        <w:t xml:space="preserve"> </w:t>
      </w:r>
      <w:r w:rsidRPr="00997CAC">
        <w:rPr>
          <w:rFonts w:eastAsiaTheme="minorEastAsia"/>
          <w:i/>
        </w:rPr>
        <w:t>20 lpm virtaukselle.</w:t>
      </w:r>
    </w:p>
    <w:p w:rsidR="004619B9" w:rsidRDefault="00A975CE" w:rsidP="004C2E3A">
      <w:pPr>
        <w:rPr>
          <w:rFonts w:eastAsiaTheme="minorEastAsia"/>
        </w:rPr>
      </w:pPr>
      <w:r>
        <w:rPr>
          <w:rFonts w:eastAsiaTheme="minorEastAsia"/>
          <w:noProof/>
          <w:lang w:eastAsia="fi-FI"/>
        </w:rPr>
        <w:t xml:space="preserve"> </w:t>
      </w:r>
      <w:r w:rsidR="009678FE" w:rsidRPr="009678FE">
        <w:rPr>
          <w:rFonts w:eastAsiaTheme="minorEastAsia"/>
          <w:noProof/>
          <w:lang w:eastAsia="fi-FI"/>
        </w:rPr>
        <w:drawing>
          <wp:inline distT="0" distB="0" distL="0" distR="0" wp14:anchorId="264F8A1D" wp14:editId="547245B0">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4.4: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25 lpm virtaukselle.</w:t>
      </w:r>
    </w:p>
    <w:p w:rsidR="00482816" w:rsidRDefault="00482816" w:rsidP="004C2E3A">
      <w:pPr>
        <w:rPr>
          <w:rFonts w:eastAsiaTheme="minorEastAsia"/>
        </w:rPr>
      </w:pPr>
      <w:r w:rsidRPr="00816832">
        <w:rPr>
          <w:noProof/>
          <w:lang w:eastAsia="fi-FI"/>
        </w:rPr>
        <w:drawing>
          <wp:inline distT="0" distB="0" distL="0" distR="0" wp14:anchorId="3EE851E5" wp14:editId="719A99AD">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82816">
      <w:pPr>
        <w:ind w:firstLine="1304"/>
        <w:rPr>
          <w:rFonts w:eastAsiaTheme="minorEastAsia"/>
          <w:i/>
        </w:rPr>
      </w:pPr>
      <w:r w:rsidRPr="00D24C54">
        <w:rPr>
          <w:rFonts w:eastAsiaTheme="minorEastAsia"/>
          <w:b/>
          <w:i/>
        </w:rPr>
        <w:t>Kuva 4.5:</w:t>
      </w:r>
      <w:r w:rsidRPr="00D24C54">
        <w:rPr>
          <w:rFonts w:eastAsiaTheme="minorEastAsia"/>
          <w:i/>
        </w:rPr>
        <w:t xml:space="preserve">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30 lpm virtaukselle.</w:t>
      </w:r>
    </w:p>
    <w:p w:rsidR="00482816" w:rsidRDefault="00482816" w:rsidP="004C2E3A">
      <w:pPr>
        <w:rPr>
          <w:rFonts w:eastAsiaTheme="minorEastAsia"/>
        </w:rPr>
      </w:pPr>
      <w:r w:rsidRPr="00816832">
        <w:rPr>
          <w:noProof/>
          <w:lang w:eastAsia="fi-FI"/>
        </w:rPr>
        <w:drawing>
          <wp:inline distT="0" distB="0" distL="0" distR="0" wp14:anchorId="530679BB" wp14:editId="3A78ECC0">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4.6: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35 lpm virtaukselle.</w:t>
      </w:r>
    </w:p>
    <w:p w:rsidR="00482816" w:rsidRDefault="00482816" w:rsidP="004C2E3A">
      <w:pPr>
        <w:rPr>
          <w:rFonts w:eastAsiaTheme="minorEastAsia"/>
        </w:rPr>
      </w:pPr>
      <w:r w:rsidRPr="00816832">
        <w:rPr>
          <w:noProof/>
          <w:lang w:eastAsia="fi-FI"/>
        </w:rPr>
        <w:drawing>
          <wp:inline distT="0" distB="0" distL="0" distR="0" wp14:anchorId="4C1F5838" wp14:editId="69882758">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D24C54" w:rsidRDefault="00482816" w:rsidP="009936F1">
      <w:pPr>
        <w:rPr>
          <w:rFonts w:eastAsiaTheme="minorEastAsia"/>
          <w:i/>
        </w:rPr>
      </w:pPr>
      <w:r>
        <w:rPr>
          <w:rFonts w:eastAsiaTheme="minorEastAsia"/>
        </w:rPr>
        <w:tab/>
      </w:r>
      <w:r w:rsidRPr="00D24C54">
        <w:rPr>
          <w:rFonts w:eastAsiaTheme="minorEastAsia"/>
          <w:b/>
          <w:i/>
        </w:rPr>
        <w:t xml:space="preserve">Kuva 4.7: </w:t>
      </w:r>
      <w:r w:rsidR="00457D59">
        <w:rPr>
          <w:i/>
          <w:noProof/>
          <w:lang w:eastAsia="fi-FI"/>
        </w:rPr>
        <w:t xml:space="preserve">Teoreettinen ja mitatut </w:t>
      </w:r>
      <w:r w:rsidRPr="00D24C54">
        <w:rPr>
          <w:rFonts w:eastAsiaTheme="minorEastAsia"/>
          <w:i/>
        </w:rPr>
        <w:t>40 lpm virtaukselle.</w:t>
      </w:r>
    </w:p>
    <w:p w:rsidR="003D07C7" w:rsidRDefault="003D07C7" w:rsidP="003D07C7">
      <w:r>
        <w:t xml:space="preserve">Kuvista huomataan, että varsinkin ELPI:istä lasketut häviöt noudattavat hyvin teoreettista mallia. Jokaisessa tapauksessa pienillä (alle 1 µm) häviöitä ei ole lainkaan. </w:t>
      </w:r>
      <w:r w:rsidR="007F1D3D">
        <w:t>Hiukkaskokoalueella 1-3 µm ELPI:llä mitatut häviöt ovat hiukan suurempia kuin teoreettisesti ennustetut häviöt</w:t>
      </w:r>
      <w:r>
        <w:t>.</w:t>
      </w:r>
      <w:r w:rsidR="007F1D3D">
        <w:t xml:space="preserve"> Tästä isommilla hiukkasilla teoreettinen malli antaa hiukan isommat häviöt kuin mitatut häviöt. Kuitenkin häviöt ovat hyvin linjassa teorian kanssa. Eniten mitatut häviöt poikkeavat teoreettisista häviöist</w:t>
      </w:r>
      <w:r w:rsidR="007F2779">
        <w:t>ä virtauksilla 10 ja 15 lpm (kuvat 4.1 ja 4.2).</w:t>
      </w:r>
      <w:r>
        <w:t xml:space="preserve"> </w:t>
      </w:r>
      <w:r w:rsidR="007F2779">
        <w:t xml:space="preserve">Mitä suurempi virtaus, sitä paremmin mitatut tulokset noudattavat teoriaa. </w:t>
      </w:r>
    </w:p>
    <w:p w:rsidR="004C7F43" w:rsidRDefault="00763FA8" w:rsidP="003D07C7">
      <w:r>
        <w:t>UV-APS:sista lasketut häviöt ovat huomattavasti sotkuisempia kuin ELPI:istä lasketut ja seuraavat huonommin teoreettista mallia. Pienillä virtauksilla (kuvat 4.1 ja 4.2)</w:t>
      </w:r>
      <w:r w:rsidR="004C7F43">
        <w:t xml:space="preserve"> mittaus näyttää suuria häviöitä pienille hiukkasille. Myös isoilla hiukkasilla mittaukset poikkeavat paljon ennustetusta. Tämä kuitenkin johtuu siitä, että generaattori ei tuottanut tarpeeksi isoja hiukkasia (yli 10 µm). Koska tämän kokoisia hiukkasia oli erittäin vähän, suhteellinen virhe kasvaa hyvin suureksi. Näitä pisteitä ei kannata ottaa ollenkaan huomioon.</w:t>
      </w:r>
    </w:p>
    <w:p w:rsidR="00D24C54" w:rsidRDefault="004C7F43" w:rsidP="003D07C7">
      <w:r>
        <w:t>Isoi</w:t>
      </w:r>
      <w:r w:rsidR="007F2779">
        <w:t>lla virtauksialla (kuvat 4.6-4.7</w:t>
      </w:r>
      <w:r>
        <w:t>), mittaus näyttää hyvin isoja häviöitä kaikilla hiukkaskoilla. Varsinkin alle 3 µm hiukkasille häviöt ovat huomattavasti suurempia kuin ELPI:n mittaamana tai teoreett</w:t>
      </w:r>
      <w:r w:rsidR="007F2779">
        <w:t xml:space="preserve">isen mallin ennustamana. Näillä virtauksilla automittaus on epäonnistunut.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w:t>
      </w:r>
      <w:r w:rsidR="007F2779">
        <w:lastRenderedPageBreak/>
        <w:t>ollen näillä virtauksilla ei kannatta huomioida ollenkaan UV-APS:sta saatua dataa.</w:t>
      </w:r>
      <w:r w:rsidR="00D24C54" w:rsidRPr="00D24C54">
        <w:rPr>
          <w:noProof/>
          <w:lang w:eastAsia="fi-FI"/>
        </w:rPr>
        <w:drawing>
          <wp:inline distT="0" distB="0" distL="0" distR="0" wp14:anchorId="275A545B" wp14:editId="4F62E46D">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D24C54" w:rsidRDefault="00D24C54" w:rsidP="003D07C7">
      <w:pPr>
        <w:rPr>
          <w:i/>
        </w:rPr>
      </w:pPr>
      <w:r w:rsidRPr="00D24C54">
        <w:rPr>
          <w:b/>
          <w:i/>
        </w:rPr>
        <w:t>Kuva 4.8:</w:t>
      </w:r>
      <w:r w:rsidRPr="00D24C54">
        <w:rPr>
          <w:i/>
        </w:rPr>
        <w:t xml:space="preserve">  UV-APS:in kokojakauma 40 lpm virtauksella nollamittauksessa ja automittauksessa</w:t>
      </w:r>
    </w:p>
    <w:p w:rsidR="00763FA8" w:rsidRDefault="004C7F43" w:rsidP="003D07C7">
      <w:r>
        <w:t xml:space="preserve">Mahdollisesti UV-APS:in inletti on irronnut mittauslinjastosta ja on mitannut mittauksen aikana huoneilmaa. </w:t>
      </w:r>
      <w:r w:rsidR="00086394">
        <w:t>Toinen mahdollisuus on, että linjaan ennen UV-APS:ia on tullu</w:t>
      </w:r>
      <w:r w:rsidR="005A5AAA">
        <w:t>t</w:t>
      </w:r>
      <w:r w:rsidR="00086394">
        <w:t xml:space="preserve"> jonkinlainen ylimääräinen kuristus tai mutka, josta hiukkaset ole päässeet läpi.</w:t>
      </w:r>
    </w:p>
    <w:p w:rsidR="00CF5926" w:rsidRDefault="00BA30C6" w:rsidP="00F96C82">
      <w:pPr>
        <w:pStyle w:val="Heading2"/>
        <w:spacing w:before="360" w:after="240"/>
        <w:jc w:val="both"/>
        <w:rPr>
          <w:rFonts w:ascii="Arial" w:hAnsi="Arial" w:cs="Arial"/>
          <w:sz w:val="28"/>
          <w:szCs w:val="28"/>
        </w:rPr>
      </w:pPr>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p>
    <w:p w:rsidR="00AF426E" w:rsidRDefault="00AF426E" w:rsidP="00AF426E">
      <w:r>
        <w:t xml:space="preserve">Pienten </w:t>
      </w:r>
      <w:r w:rsidR="002658D8">
        <w:t>hiukkasten häviöiden mittaamisessa oli enemmän ongelmia kuin isojen hiukkasten häviöiden mittaamisessa</w:t>
      </w:r>
      <w: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t xml:space="preserve"> Kuvassa 4.9 on esitettynä yhdellä virtauksella (20 lpm) tehdyt nollamittaukset ja automittaus.</w:t>
      </w:r>
    </w:p>
    <w:p w:rsidR="004D3F55" w:rsidRDefault="004D3F55" w:rsidP="00AF426E">
      <w:r>
        <w:rPr>
          <w:noProof/>
          <w:lang w:eastAsia="fi-FI"/>
        </w:rPr>
        <w:lastRenderedPageBreak/>
        <w:drawing>
          <wp:inline distT="0" distB="0" distL="0" distR="0" wp14:anchorId="379D840A">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Default="004D3F55" w:rsidP="004D3F55">
      <w:r>
        <w:t>Kuvassa 4.9 näkyy SMPS:n mittaama hiukkaskokojakauma virtaukselle 20 lpm.</w:t>
      </w:r>
    </w:p>
    <w:p w:rsidR="002658D8" w:rsidRDefault="002658D8" w:rsidP="00AF426E">
      <w:r>
        <w:t>Hiukkaskokojakauma on siirtynyt ajan myötä kohti isompia hiukkasia. Nollamittaus 1 suoritettiin ensimmäisen, jolloin kammiossa oli eniten pieniä hiukkasia. Muissa mittauksissa hiukkaskokojakauma on siirtynyt kohti isompia hiukkasia, eli pieniä hiukkasia on hävinnyt kammiosta ajan kuluessa kammion seinämille ja koagulaation vaikutuksesta.</w:t>
      </w:r>
      <w:r w:rsidRPr="002658D8">
        <w:t xml:space="preserve"> </w:t>
      </w:r>
      <w:r>
        <w:t>Jotta tuloksista voitaisiin arvioida linjahäviöitä, kahden nollamittauksen perusteella laskettiin, kuinka paljon hiukkaset olivat kasvaneet mittauksen aikana. Näin saatiin arvioitua hiukkaskokojakauma, mikä kammiossa vallitsi automittauksen aikana</w:t>
      </w:r>
    </w:p>
    <w:p w:rsidR="004D3F55" w:rsidRDefault="004D3F55" w:rsidP="00AF426E">
      <w:r>
        <w:t xml:space="preserve">Kuviin 4.10 – 4.17 on koottu SMPS:n mittaamat kokojakaumat virtauksilla 10 – 40 lpm. </w:t>
      </w:r>
    </w:p>
    <w:p w:rsidR="004D3F55" w:rsidRDefault="004D3F55" w:rsidP="00AF426E">
      <w:r w:rsidRPr="004D3F55">
        <w:rPr>
          <w:noProof/>
          <w:lang w:eastAsia="fi-FI"/>
        </w:rPr>
        <w:lastRenderedPageBreak/>
        <w:drawing>
          <wp:inline distT="0" distB="0" distL="0" distR="0">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00113D3B" w:rsidRPr="00113D3B">
        <w:rPr>
          <w:noProof/>
          <w:lang w:eastAsia="fi-FI"/>
        </w:rPr>
        <w:drawing>
          <wp:inline distT="0" distB="0" distL="0" distR="0">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Pr="004D3F55">
        <w:rPr>
          <w:noProof/>
          <w:lang w:eastAsia="fi-FI"/>
        </w:rPr>
        <w:lastRenderedPageBreak/>
        <w:drawing>
          <wp:inline distT="0" distB="0" distL="0" distR="0">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555FF" w:rsidRDefault="00B555FF" w:rsidP="00B555FF">
      <w:r>
        <w:t>SMPS mittasi hiukkasia kokoalueella 10 – 110 nm ja kuten kuvasta KUVA nähdään, teoreettisesti häviöt ovat tällä kokoalueella pieniä eli välillä 0 – 10 %. Virtauksilla 10 – 25 lpm (KUVAT) saadut hiukkaskokojakaumat ovat linjassa teoreettisten häviöiden kanssa. Nollamittauksista määritetty hiukkaskokojakauma osuu erittäin hyvin automittauksessa määritettyyn hiukkaskokojakaumaan. Häviöitä ei ole tai ne ovat erittäin vähäisiä tällä kokoalueella.</w:t>
      </w:r>
    </w:p>
    <w:p w:rsidR="00B555FF" w:rsidRDefault="00B555FF" w:rsidP="00B555FF">
      <w:r>
        <w:t>Virtauksilla 30 – 40 lpm (KUVAT) saadut hiukkaskokojakaumat ovat hiukan epäselvempiä. Näissä näkyy selvästi toinen moodi kokoalueella 80 – 110 nm. Tämä toinen moodi johtuu todennäköisimmin siitä, että kammiossa on ollut valmiiksi hiukkasia UV-valojen syttyessä. Toinen moodi on saattanut syödä uusia pieniä hiukkasia tavallista nopeammin.</w:t>
      </w:r>
    </w:p>
    <w:p w:rsidR="00B555FF" w:rsidRDefault="00B555FF" w:rsidP="00B555FF">
      <w:r>
        <w:t xml:space="preserve">Virtauksilla 30 lpm ja 40 lpm (KUVAT) pieniä hiukkasia on ollut enemmän nollamittauksen aikana. Todennäköisimmin tämä johtuu siitä, että kammiossa on vielä syntynyt hetken aikaa uusia hiukkasia mittauksen aikana. Kuitenkin näissäkin tapauksissa hiukkaskokojakaumat ovat suhteellisen lähellä toisiaan, joten voidaan olettaa häviöiden olevan pieniä (0-10 %) kokoaluella 10-110 nm kuten teoria ennustaa. </w:t>
      </w:r>
    </w:p>
    <w:p w:rsidR="00B555FF" w:rsidRDefault="00B555FF" w:rsidP="00B555FF">
      <w: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difuusiohäviöitä, joita tapahtuu alle 10 nanometrin kokoisille hiukkasille. </w:t>
      </w:r>
    </w:p>
    <w:p w:rsidR="00B555FF" w:rsidRDefault="00B555FF" w:rsidP="00B555FF">
      <w:r>
        <w:t>Kuvissa (KUVAT) ovat esitettynä PSM:n datat. Kahden nollamittauksen perusteella laskettiin sovite</w:t>
      </w:r>
      <w:r w:rsidR="00655D80">
        <w:t xml:space="preserve"> hiukkasten lukumäärästä mittauksen aikana. Vertaamalla sovitetta ja automittauksessa mitattua hiukkaspitoisuutta voidaan arvioida hiukkashäviöitä. Sovite on piirrettynä punaisella </w:t>
      </w:r>
      <w:r w:rsidR="00655D80">
        <w:lastRenderedPageBreak/>
        <w:t xml:space="preserve">kuvaajiin. </w:t>
      </w:r>
      <w:r w:rsidR="000F0532">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t xml:space="preserve"> 10 nm) mittauksen alkaessa.</w:t>
      </w:r>
      <w:r w:rsidR="000F0532">
        <w:t xml:space="preserve"> </w:t>
      </w:r>
    </w:p>
    <w:p w:rsidR="00F96C82" w:rsidRDefault="00BA7C34" w:rsidP="00F96C82">
      <w:r w:rsidRPr="00BA7C34">
        <w:rPr>
          <w:noProof/>
          <w:lang w:eastAsia="fi-FI"/>
        </w:rPr>
        <w:drawing>
          <wp:inline distT="0" distB="0" distL="0" distR="0">
            <wp:extent cx="53244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10</w:t>
      </w:r>
    </w:p>
    <w:p w:rsidR="00BA30C6" w:rsidRDefault="00BA30C6" w:rsidP="00F96C82"/>
    <w:p w:rsidR="00D50298" w:rsidRDefault="00BA7C34" w:rsidP="00F96C82">
      <w:r w:rsidRPr="00BA7C34">
        <w:rPr>
          <w:noProof/>
          <w:lang w:eastAsia="fi-FI"/>
        </w:rPr>
        <w:lastRenderedPageBreak/>
        <w:drawing>
          <wp:inline distT="0" distB="0" distL="0" distR="0">
            <wp:extent cx="5324475" cy="399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35</w:t>
      </w:r>
    </w:p>
    <w:p w:rsidR="00D50298" w:rsidRDefault="00BA7C34" w:rsidP="00F96C82">
      <w:r w:rsidRPr="00BA7C34">
        <w:rPr>
          <w:noProof/>
          <w:lang w:eastAsia="fi-FI"/>
        </w:rPr>
        <w:drawing>
          <wp:inline distT="0" distB="0" distL="0" distR="0">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87FF5" w:rsidRDefault="00087FF5"/>
    <w:p w:rsidR="00BA7C34" w:rsidRDefault="002658D8">
      <w:r>
        <w:lastRenderedPageBreak/>
        <w:t xml:space="preserve">Kuvaajiin on merkittynä mittausdatasta lasketut häviöt. </w:t>
      </w:r>
      <w:r w:rsidR="00BA7C34">
        <w:t>Häviöt on laskettu kaavalla ()</w:t>
      </w:r>
    </w:p>
    <w:p w:rsidR="00A50B92" w:rsidRDefault="00A50B92"/>
    <w:p w:rsidR="002658D8" w:rsidRDefault="00A50B92">
      <w:r>
        <w:t xml:space="preserve">Kuvaajissa esitetty häviö on keskiarvo mittauksen aikavälillä lasketuista häviöistä ja virherajat ovat keskihajonta. </w:t>
      </w:r>
      <w:r w:rsidR="00BA7C34">
        <w:t>Mittausten perusteella häviöt ovat 12- 17 %</w:t>
      </w:r>
      <w:r w:rsidR="002658D8">
        <w:t xml:space="preserve"> alle 10 nanometrin hiukkasilla, kasvaen isommilla virtauksilla. Pienimmät häviöt olivat 10 lpm virtauksilla (12 %), kun taas isoimmat häviöt olivat isolla virtauksilla (40 lpm). </w:t>
      </w:r>
      <w:r>
        <w:t>Nämä lasketut häviöt ovat hyvinkin pieniä, sillä kaikista pienimmillä hiukkasilla, eli alle 2 nm kokoisilla, häviöt voivat olla jopa 90 % luokkaa. Tämä viittaa siihen, että kammiossa ei ollut kaikista pienimpiä hiukkasia ollenkaan. Teoreettisesti vastaavia häviötä tapahtuu 7-8 nm kokoisille hiukkasille.  Jo SMPS:n datasta havaittiin, että pienimmät hiukkaset häviävät nopeasti kammiosta, joten on mahdollista että mittausten aikana kammiossa ei ollut pienempiä kuin 7 nm hiukkasia. Mahdollisesti kaikki pienimmät hiukkaset hävisivät jo linjoissa L1 ja L2, jolloin hiukkaset eivät saavuttaneet mittalaitteita.</w:t>
      </w:r>
    </w:p>
    <w:p w:rsidR="00BA30C6" w:rsidRDefault="00BA30C6"/>
    <w:p w:rsidR="00BA30C6" w:rsidRPr="00BA30C6" w:rsidRDefault="00BA30C6" w:rsidP="00BA30C6">
      <w:pPr>
        <w:pStyle w:val="Heading2"/>
        <w:spacing w:before="360" w:after="240"/>
        <w:jc w:val="both"/>
        <w:rPr>
          <w:rFonts w:ascii="Arial" w:hAnsi="Arial" w:cs="Arial"/>
          <w:sz w:val="28"/>
          <w:szCs w:val="28"/>
        </w:rPr>
      </w:pPr>
      <w:r w:rsidRPr="00BA30C6">
        <w:rPr>
          <w:rFonts w:ascii="Arial" w:hAnsi="Arial" w:cs="Arial"/>
          <w:sz w:val="28"/>
          <w:szCs w:val="28"/>
        </w:rPr>
        <w:t>4.3 Mittausjärjestelyjen toimivuus</w:t>
      </w:r>
    </w:p>
    <w:p w:rsidR="00BA30C6" w:rsidRPr="00BA30C6" w:rsidRDefault="00BA30C6" w:rsidP="00BA30C6">
      <w:r w:rsidRPr="00BA30C6">
        <w:t>Tässä kappaleessa tarkastellaan kahden työssä toteutetun mittausjärjestelyn toimivuutta ja kuinka niitä oltaisiin voitu parantaa.</w:t>
      </w:r>
    </w:p>
    <w:p w:rsidR="00533D14" w:rsidRDefault="00BA30C6" w:rsidP="00BA30C6">
      <w:r>
        <w:t>Isojen hiukkasten häviöiden mittaaminen sujui hyvin</w:t>
      </w:r>
      <w:r w:rsidR="00533D14">
        <w:t xml:space="preserve"> kahdesta työssä toteutetussa mittauksessa paremmin</w:t>
      </w:r>
      <w:r>
        <w:t xml:space="preserve">. </w:t>
      </w:r>
      <w:r w:rsidR="00533D14">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Default="00BA30C6" w:rsidP="00BA30C6">
      <w:r>
        <w:t>Pienten hiukkasten häviöiden mittaaminen ei taas onnistunut erityisen hyvin. Kammio oli huono tapa tuottaa pieniä hiukkasia, sillä hiukkaspitoisuus ei pysynyt kammiossa pitkään tasaisena. Pi</w:t>
      </w:r>
      <w:r w:rsidR="00533D14">
        <w:t>enet hiukkaset (&lt; 10 nm) hävisivät</w:t>
      </w:r>
      <w:r>
        <w:t xml:space="preserve"> hyvin nopeasti pois kammiosta, eikä näiden hiukkasten häviöitä saatu mitattua erityisen luotettavasti.</w:t>
      </w:r>
      <w:r w:rsidR="00533D14">
        <w:t xml:space="preserve"> Pienet hiukkaset olisi kannattanut tuottaa jollain muulla tavalla, jolloin hiukkasia olisi syntynyt luotettavammin ja tasaisemmin.</w:t>
      </w:r>
    </w:p>
    <w:p w:rsidR="00533D14" w:rsidRPr="00BA30C6" w:rsidRDefault="00533D14" w:rsidP="00BA30C6">
      <w:r>
        <w:t>Lisäksi molemmissa mittauksissa olisi</w:t>
      </w:r>
      <w:r w:rsidR="00A50B92">
        <w:t xml:space="preserve"> voinut hyödyntää DMA:ta</w:t>
      </w:r>
      <w:r>
        <w:t xml:space="preserve">. Hiukkasten tuottamisen jälkeen mittauslinjastossa olisi voinut olla DMA, jolloin mittauslaitteille olisi aina päätynyt vain yhdenkokoisia hiukkasia. Mittauksia olisi tehty usealla eri DMA:n jännittellä, jolloin aina eri hiukkaskoko olisi päätynyt </w:t>
      </w:r>
      <w:r w:rsidR="00AC7DC5">
        <w:t>mittalaitteille.</w:t>
      </w:r>
      <w:r>
        <w:t xml:space="preserve">  Näin hiukkaspitoisuus tietylle hiukkaskoolle olisi saatu laskettua vertaamalla vain kahden mittauksen </w:t>
      </w:r>
    </w:p>
    <w:p w:rsidR="00BA30C6" w:rsidRDefault="00BA30C6"/>
    <w:p w:rsidR="00D21B60" w:rsidRDefault="00D21B60"/>
    <w:p w:rsidR="00D21B60" w:rsidRPr="00BA30C6" w:rsidRDefault="00D21B60"/>
    <w:p w:rsidR="00D21B60" w:rsidRDefault="00D21B60" w:rsidP="00D21B60">
      <w:pPr>
        <w:pStyle w:val="Heading1"/>
        <w:spacing w:before="840" w:after="840"/>
        <w:jc w:val="both"/>
        <w:rPr>
          <w:rFonts w:ascii="Arial" w:hAnsi="Arial" w:cs="Arial"/>
          <w:sz w:val="36"/>
          <w:szCs w:val="36"/>
        </w:rPr>
      </w:pPr>
      <w:r>
        <w:rPr>
          <w:rFonts w:ascii="Arial" w:hAnsi="Arial" w:cs="Arial"/>
          <w:sz w:val="36"/>
          <w:szCs w:val="36"/>
        </w:rPr>
        <w:lastRenderedPageBreak/>
        <w:t>3. Yhteenveto</w:t>
      </w:r>
    </w:p>
    <w:p w:rsidR="00D21B60" w:rsidRDefault="00D21B60" w:rsidP="00D21B60">
      <w:r>
        <w:t>Työtä varten toteutettiin kaksi erillistä mittausta määrittämään hiukkashäviöt TTY:n Aerosolifysiikan mobiililaborat</w:t>
      </w:r>
      <w:r w:rsidR="00F00B27">
        <w:t>oriossa. Lisäksi työssä toteutettiin Matlab-ohjelmalla, jolla pystytään laskemaan mobiililaboratoriossa tai missä tahansa muussa mittausjärjestelyssä tapahtuvia häviöitä.</w:t>
      </w:r>
    </w:p>
    <w:p w:rsidR="00F00B27" w:rsidRDefault="00F00B27" w:rsidP="00D21B60">
      <w:r>
        <w:t>Isojen hiukkasten häviöiden määrittäminen onnistui hyvin ja mittaustulokset olivat suhteellisen hyvin linjassa teorian kanssa.  Mittauksissa havaittiin, että hiukkaskokoalueella 0.1 – 1 µm häviöitä ei ole juuri lainkaan. Mutta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Default="00F00B27" w:rsidP="00D21B60">
      <w:r>
        <w:t xml:space="preserve">Pienten hiukkasten häviöiden määrittämisessä oli enemmän ongelmia. Jo mittausten aikana havaittiin kammion olevan huono tapa tuottaa pieniä hiukkasia, sillä hiukkaspitoisuus muuttui nopeasti </w:t>
      </w:r>
      <w:r w:rsidR="0069697F">
        <w:t xml:space="preserve">ajan funktiona. Kuitenkin jonkinlaisia arvioita häviöistä pystyttiin toteamaan. SMPS:n datan perusteella hiukkaskokoalueella 10 – 100 nm häviöitä ei juurikaan ole. Tämä on hyvin linjassa teorian kanssa, sillä tällä kokoalueella häviöiden pitäisi mobiililaboratoriossa olla hyvin pieniä. </w:t>
      </w:r>
      <w:r w:rsidR="0011616E">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Tämä viittaa siihen, että pienimmät hiukkaset mitä mittauslaitteille saapui olivat kokoluokkaa 7-8 nm. TÄHÄN VIELÄ JOTAI SETTIÄ</w:t>
      </w:r>
    </w:p>
    <w:p w:rsidR="0011616E" w:rsidRDefault="0011616E" w:rsidP="00D21B60">
      <w:r>
        <w:t>Pienten hiukkasten häviöiden mittaaminen epäonnistui tässä työssä, joten olisi mahdollista suorittaa nämä mittaukset uudestaan, jolloin saataisiin parempi arvio häviöistä alle 10 nanometrin hiukkasille. Tällöin hiukkasten tuotto pitäisi tehdä jollakin muulla tavalla kun kammiolla. Myöskin DMA:n hyödyntäminen mittauksissa olisi kannattavaa.</w:t>
      </w:r>
    </w:p>
    <w:p w:rsidR="0011616E" w:rsidRDefault="001B6A4A" w:rsidP="00D21B60">
      <w:r>
        <w:t>Tämän työn pohjalta olisi mielenkiintoista vielä mitata mobiililaboratorion sisäänmenotehokkuus ja verrata sitä teoreettiseen sisäänmenotehokkuuteen. Mobiililaboratoriossa suoritetaan usein mittauksia ajon aikana, 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Heading1"/>
          </w:pPr>
          <w:r w:rsidRPr="002658D8">
            <w:t>Lähdeluettelo</w:t>
          </w:r>
          <w:bookmarkEnd w:id="28"/>
        </w:p>
        <w:sdt>
          <w:sdtPr>
            <w:id w:val="111145805"/>
            <w:bibliography/>
          </w:sdtPr>
          <w:sdtContent>
            <w:p w:rsidR="007D07C4" w:rsidRPr="007A2B97" w:rsidRDefault="00392CA6" w:rsidP="007D07C4">
              <w:pPr>
                <w:pStyle w:val="Bibliography"/>
                <w:rPr>
                  <w:noProof/>
                  <w:sz w:val="24"/>
                  <w:szCs w:val="24"/>
                  <w:lang w:val="en-US"/>
                </w:rPr>
              </w:pPr>
              <w:r>
                <w:fldChar w:fldCharType="begin"/>
              </w:r>
              <w:r w:rsidRPr="002658D8">
                <w:instrText>BIBLIOGRAPHY</w:instrText>
              </w:r>
              <w:r>
                <w:fldChar w:fldCharType="separate"/>
              </w:r>
              <w:r w:rsidR="007D07C4" w:rsidRPr="002658D8">
                <w:rPr>
                  <w:noProof/>
                </w:rPr>
                <w:t xml:space="preserve">Agarwal, J. &amp; Liu, B. Y. H., 1980. </w:t>
              </w:r>
              <w:r w:rsidR="007D07C4" w:rsidRPr="00274FFF">
                <w:rPr>
                  <w:noProof/>
                  <w:lang w:val="en-US"/>
                </w:rPr>
                <w:t xml:space="preserve">A criterion for accurate aerosol sampling in calm air. </w:t>
              </w:r>
              <w:r w:rsidR="007D07C4" w:rsidRPr="00274FFF">
                <w:rPr>
                  <w:i/>
                  <w:iCs/>
                  <w:noProof/>
                  <w:lang w:val="en-US"/>
                </w:rPr>
                <w:t xml:space="preserve">American </w:t>
              </w:r>
              <w:r w:rsidR="007D07C4" w:rsidRPr="007A2B97">
                <w:rPr>
                  <w:i/>
                  <w:iCs/>
                  <w:noProof/>
                  <w:lang w:val="en-US"/>
                </w:rPr>
                <w:t xml:space="preserve">Industrial Hygiene Association Journal, </w:t>
              </w:r>
              <w:r w:rsidR="007D07C4" w:rsidRPr="007A2B97">
                <w:rPr>
                  <w:noProof/>
                  <w:lang w:val="en-US"/>
                </w:rPr>
                <w:t>Osa/vuosikerta 41, pp. 191-197.</w:t>
              </w:r>
            </w:p>
            <w:p w:rsidR="007D07C4" w:rsidRPr="007A2B97" w:rsidRDefault="007D07C4" w:rsidP="007D07C4">
              <w:pPr>
                <w:pStyle w:val="Bibliography"/>
                <w:rPr>
                  <w:noProof/>
                  <w:lang w:val="en-US"/>
                </w:rPr>
              </w:pPr>
              <w:r w:rsidRPr="007A2B97">
                <w:rPr>
                  <w:noProof/>
                  <w:lang w:val="en-US"/>
                </w:rPr>
                <w:t xml:space="preserve">Baron, P., Mazumder, M. &amp; Cheng, Y., 2005. Direct-Reading Techniques Using Particle Motion and Optical Detection. Teoksessa: </w:t>
              </w:r>
              <w:r w:rsidRPr="007A2B97">
                <w:rPr>
                  <w:i/>
                  <w:iCs/>
                  <w:noProof/>
                  <w:lang w:val="en-US"/>
                </w:rPr>
                <w:t xml:space="preserve">Aerosol Measurement, 2nd Edition. </w:t>
              </w:r>
              <w:r w:rsidRPr="007A2B97">
                <w:rPr>
                  <w:noProof/>
                  <w:lang w:val="en-US"/>
                </w:rPr>
                <w:t>New York: A John Wiley &amp; Sons, Inc., Publication, pp. 495-527.</w:t>
              </w:r>
            </w:p>
            <w:p w:rsidR="007D07C4" w:rsidRPr="007A2B97" w:rsidRDefault="007D07C4" w:rsidP="007D07C4">
              <w:pPr>
                <w:pStyle w:val="Bibliography"/>
                <w:rPr>
                  <w:noProof/>
                  <w:lang w:val="en-US"/>
                </w:rPr>
              </w:pPr>
              <w:r w:rsidRPr="007A2B97">
                <w:rPr>
                  <w:noProof/>
                  <w:lang w:val="en-US"/>
                </w:rPr>
                <w:t xml:space="preserve">Belyaev, S. P. &amp; Levin, L. M., 1972. Investigation of Aerosol Aspiration by Photographing Particle Tracks Under Flash Illumination. </w:t>
              </w:r>
              <w:r w:rsidRPr="007A2B97">
                <w:rPr>
                  <w:i/>
                  <w:iCs/>
                  <w:noProof/>
                  <w:lang w:val="en-US"/>
                </w:rPr>
                <w:t xml:space="preserve">Journal of Aerosol Science, </w:t>
              </w:r>
              <w:r w:rsidRPr="007A2B97">
                <w:rPr>
                  <w:noProof/>
                  <w:lang w:val="en-US"/>
                </w:rPr>
                <w:t>Osa/vuosikerta 5, pp. 127-140.</w:t>
              </w:r>
            </w:p>
            <w:p w:rsidR="007D07C4" w:rsidRPr="007A2B97" w:rsidRDefault="007D07C4" w:rsidP="007D07C4">
              <w:pPr>
                <w:pStyle w:val="Bibliography"/>
                <w:rPr>
                  <w:noProof/>
                  <w:lang w:val="en-US"/>
                </w:rPr>
              </w:pPr>
              <w:r w:rsidRPr="007A2B97">
                <w:rPr>
                  <w:noProof/>
                  <w:lang w:val="en-US"/>
                </w:rPr>
                <w:t xml:space="preserve">Canagaratna, M. ym., 2004. Chase studies of particulate emissions from in-use New York City vehicles. </w:t>
              </w:r>
              <w:r w:rsidRPr="007A2B97">
                <w:rPr>
                  <w:i/>
                  <w:iCs/>
                  <w:noProof/>
                  <w:lang w:val="en-US"/>
                </w:rPr>
                <w:t xml:space="preserve">Aerosol Science and Technology, </w:t>
              </w:r>
              <w:r w:rsidRPr="007A2B97">
                <w:rPr>
                  <w:noProof/>
                  <w:lang w:val="en-US"/>
                </w:rPr>
                <w:t>pp. 2182-2189.</w:t>
              </w:r>
            </w:p>
            <w:p w:rsidR="007D07C4" w:rsidRPr="007A2B97" w:rsidRDefault="007D07C4" w:rsidP="007D07C4">
              <w:pPr>
                <w:pStyle w:val="Bibliography"/>
                <w:rPr>
                  <w:noProof/>
                  <w:lang w:val="en-US"/>
                </w:rPr>
              </w:pPr>
              <w:r w:rsidRPr="007A2B97">
                <w:rPr>
                  <w:noProof/>
                  <w:lang w:val="en-US"/>
                </w:rPr>
                <w:t xml:space="preserve">Cheng, Y., 2005. Condensation Detection and Diffusion Size Separation Techniques. Teoksessa: </w:t>
              </w:r>
              <w:r w:rsidRPr="007A2B97">
                <w:rPr>
                  <w:i/>
                  <w:iCs/>
                  <w:noProof/>
                  <w:lang w:val="en-US"/>
                </w:rPr>
                <w:t xml:space="preserve">Aerosol Measurement: Principles, Techniquers and Applications, 2nd edition. </w:t>
              </w:r>
              <w:r w:rsidRPr="007A2B97">
                <w:rPr>
                  <w:noProof/>
                  <w:lang w:val="en-US"/>
                </w:rPr>
                <w:t>New York: A John Wiley &amp; Sons, Inc, Publication, pp. 569-596.</w:t>
              </w:r>
            </w:p>
            <w:p w:rsidR="007D07C4" w:rsidRPr="007A2B97" w:rsidRDefault="007D07C4" w:rsidP="007D07C4">
              <w:pPr>
                <w:pStyle w:val="Bibliography"/>
                <w:rPr>
                  <w:noProof/>
                  <w:lang w:val="en-US"/>
                </w:rPr>
              </w:pPr>
              <w:r w:rsidRPr="007A2B97">
                <w:rPr>
                  <w:noProof/>
                  <w:lang w:val="en-US"/>
                </w:rPr>
                <w:t xml:space="preserve">Cheng, Y. S. &amp; Wang, C. S., 1981. Motion of particles in bends of circular pipes. </w:t>
              </w:r>
              <w:r w:rsidRPr="007A2B97">
                <w:rPr>
                  <w:i/>
                  <w:iCs/>
                  <w:noProof/>
                  <w:lang w:val="en-US"/>
                </w:rPr>
                <w:t xml:space="preserve">Atmospheric Environment, </w:t>
              </w:r>
              <w:r w:rsidRPr="007A2B97">
                <w:rPr>
                  <w:noProof/>
                  <w:lang w:val="en-US"/>
                </w:rPr>
                <w:t>Issue 15, pp. 301-306.</w:t>
              </w:r>
            </w:p>
            <w:p w:rsidR="007D07C4" w:rsidRPr="007A2B97" w:rsidRDefault="007D07C4" w:rsidP="007D07C4">
              <w:pPr>
                <w:pStyle w:val="Bibliography"/>
                <w:rPr>
                  <w:noProof/>
                  <w:lang w:val="en-US"/>
                </w:rPr>
              </w:pPr>
              <w:r w:rsidRPr="007A2B97">
                <w:rPr>
                  <w:noProof/>
                  <w:lang w:val="en-US"/>
                </w:rPr>
                <w:t xml:space="preserve">Crane, R. L. &amp; Evans, R. L., 1977. Inertial dpeosition of particles in a bent pipe. </w:t>
              </w:r>
              <w:r w:rsidRPr="007A2B97">
                <w:rPr>
                  <w:i/>
                  <w:iCs/>
                  <w:noProof/>
                  <w:lang w:val="en-US"/>
                </w:rPr>
                <w:t xml:space="preserve">Journal of Aerosol Science, </w:t>
              </w:r>
              <w:r w:rsidRPr="007A2B97">
                <w:rPr>
                  <w:noProof/>
                  <w:lang w:val="en-US"/>
                </w:rPr>
                <w:t>Osa/vuosikerta 5, pp. 81-91.</w:t>
              </w:r>
            </w:p>
            <w:p w:rsidR="007D07C4" w:rsidRPr="007A2B97" w:rsidRDefault="007D07C4" w:rsidP="007D07C4">
              <w:pPr>
                <w:pStyle w:val="Bibliography"/>
                <w:rPr>
                  <w:noProof/>
                  <w:lang w:val="en-US"/>
                </w:rPr>
              </w:pPr>
              <w:r w:rsidRPr="007A2B97">
                <w:rPr>
                  <w:noProof/>
                  <w:lang w:val="en-US"/>
                </w:rPr>
                <w:t xml:space="preserve">Davies, C. N., 1968. The entry of aerosols into sampling tubes and heads. </w:t>
              </w:r>
              <w:r w:rsidRPr="007A2B97">
                <w:rPr>
                  <w:i/>
                  <w:iCs/>
                  <w:noProof/>
                  <w:lang w:val="en-US"/>
                </w:rPr>
                <w:t xml:space="preserve">British Journal of Applied Science, </w:t>
              </w:r>
              <w:r w:rsidRPr="007A2B97">
                <w:rPr>
                  <w:noProof/>
                  <w:lang w:val="en-US"/>
                </w:rPr>
                <w:t>Osa/vuosikerta 1, pp. 921-932.</w:t>
              </w:r>
            </w:p>
            <w:p w:rsidR="007D07C4" w:rsidRPr="007A2B97" w:rsidRDefault="007D07C4" w:rsidP="007D07C4">
              <w:pPr>
                <w:pStyle w:val="Bibliography"/>
                <w:rPr>
                  <w:noProof/>
                  <w:lang w:val="en-US"/>
                </w:rPr>
              </w:pPr>
              <w:r w:rsidRPr="007A2B97">
                <w:rPr>
                  <w:noProof/>
                  <w:lang w:val="en-US"/>
                </w:rPr>
                <w:t>Durham, M. D. &amp; Lundgren, D. A., 1980. Evaluation of Aerosol Aspiration Ef</w:t>
              </w:r>
              <w:r>
                <w:rPr>
                  <w:noProof/>
                </w:rPr>
                <w:t>ﬁ</w:t>
              </w:r>
              <w:r w:rsidRPr="007A2B97">
                <w:rPr>
                  <w:noProof/>
                  <w:lang w:val="en-US"/>
                </w:rPr>
                <w:t xml:space="preserve">ciency as a Function of Stokes Number, Velocity Ratio and Nozzle Angle. </w:t>
              </w:r>
              <w:r w:rsidRPr="007A2B97">
                <w:rPr>
                  <w:i/>
                  <w:iCs/>
                  <w:noProof/>
                  <w:lang w:val="en-US"/>
                </w:rPr>
                <w:t xml:space="preserve">Journal of Aerosol Science, </w:t>
              </w:r>
              <w:r w:rsidRPr="007A2B97">
                <w:rPr>
                  <w:noProof/>
                  <w:lang w:val="en-US"/>
                </w:rPr>
                <w:t>Osa/vuosikerta 11, pp. 179-188.</w:t>
              </w:r>
            </w:p>
            <w:p w:rsidR="007D07C4" w:rsidRPr="007A2B97" w:rsidRDefault="007D07C4" w:rsidP="007D07C4">
              <w:pPr>
                <w:pStyle w:val="Bibliography"/>
                <w:rPr>
                  <w:noProof/>
                  <w:lang w:val="en-US"/>
                </w:rPr>
              </w:pPr>
              <w:r w:rsidRPr="007A2B97">
                <w:rPr>
                  <w:noProof/>
                  <w:lang w:val="en-US"/>
                </w:rPr>
                <w:t xml:space="preserve">Flagan, R., 2005. Electrical Techniques. Teoksessa: </w:t>
              </w:r>
              <w:r w:rsidRPr="007A2B97">
                <w:rPr>
                  <w:i/>
                  <w:iCs/>
                  <w:noProof/>
                  <w:lang w:val="en-US"/>
                </w:rPr>
                <w:t xml:space="preserve">Aerosol Measurement: Principles, Techniques and Applications, 2nd Edition. </w:t>
              </w:r>
              <w:r w:rsidRPr="007A2B97">
                <w:rPr>
                  <w:noProof/>
                  <w:lang w:val="en-US"/>
                </w:rPr>
                <w:t>New York: A John Wiley &amp; Sons, Inc., Pulication, pp. 537-551.</w:t>
              </w:r>
            </w:p>
            <w:p w:rsidR="007D07C4" w:rsidRPr="007A2B97" w:rsidRDefault="007D07C4" w:rsidP="007D07C4">
              <w:pPr>
                <w:pStyle w:val="Bibliography"/>
                <w:rPr>
                  <w:noProof/>
                  <w:lang w:val="en-US"/>
                </w:rPr>
              </w:pPr>
              <w:r w:rsidRPr="007A2B97">
                <w:rPr>
                  <w:noProof/>
                  <w:lang w:val="en-US"/>
                </w:rPr>
                <w:t xml:space="preserve">Friendlander, S. &amp; Johnstone, H., 1957. Deposition of Suspended Particles from Turbulent Gas Streams. </w:t>
              </w:r>
              <w:r w:rsidRPr="007A2B97">
                <w:rPr>
                  <w:i/>
                  <w:iCs/>
                  <w:noProof/>
                  <w:lang w:val="en-US"/>
                </w:rPr>
                <w:t xml:space="preserve">Industrial &amp; Engineering Chemistry, </w:t>
              </w:r>
              <w:r w:rsidRPr="007A2B97">
                <w:rPr>
                  <w:noProof/>
                  <w:lang w:val="en-US"/>
                </w:rPr>
                <w:t>Osa/vuosikerta 49, p. 1151– 1156.</w:t>
              </w:r>
            </w:p>
            <w:p w:rsidR="007D07C4" w:rsidRPr="007A2B97" w:rsidRDefault="007D07C4" w:rsidP="007D07C4">
              <w:pPr>
                <w:pStyle w:val="Bibliography"/>
                <w:rPr>
                  <w:noProof/>
                  <w:lang w:val="en-US"/>
                </w:rPr>
              </w:pPr>
              <w:r w:rsidRPr="007A2B97">
                <w:rPr>
                  <w:noProof/>
                  <w:lang w:val="en-US"/>
                </w:rPr>
                <w:t xml:space="preserve">Friendlander, S. K., 1977. </w:t>
              </w:r>
              <w:r w:rsidRPr="007A2B97">
                <w:rPr>
                  <w:i/>
                  <w:iCs/>
                  <w:noProof/>
                  <w:lang w:val="en-US"/>
                </w:rPr>
                <w:t xml:space="preserve">Smoke, Dust and Haze. </w:t>
              </w:r>
              <w:r w:rsidRPr="007A2B97">
                <w:rPr>
                  <w:noProof/>
                  <w:lang w:val="en-US"/>
                </w:rPr>
                <w:t>New York: John Wiley &amp; Sons.</w:t>
              </w:r>
            </w:p>
            <w:p w:rsidR="007D07C4" w:rsidRPr="007A2B97" w:rsidRDefault="007D07C4" w:rsidP="007D07C4">
              <w:pPr>
                <w:pStyle w:val="Bibliography"/>
                <w:rPr>
                  <w:noProof/>
                  <w:lang w:val="en-US"/>
                </w:rPr>
              </w:pPr>
              <w:r w:rsidRPr="007A2B97">
                <w:rPr>
                  <w:noProof/>
                  <w:lang w:val="en-US"/>
                </w:rPr>
                <w:t xml:space="preserve">Fuchs, N., 1964. </w:t>
              </w:r>
              <w:r w:rsidRPr="007A2B97">
                <w:rPr>
                  <w:i/>
                  <w:iCs/>
                  <w:noProof/>
                  <w:lang w:val="en-US"/>
                </w:rPr>
                <w:t xml:space="preserve">The Mechanics oF Aerosols. </w:t>
              </w:r>
              <w:r w:rsidRPr="007A2B97">
                <w:rPr>
                  <w:noProof/>
                  <w:lang w:val="en-US"/>
                </w:rPr>
                <w:t>Oxford: Pergamon.</w:t>
              </w:r>
            </w:p>
            <w:p w:rsidR="007D07C4" w:rsidRPr="007A2B97" w:rsidRDefault="007D07C4" w:rsidP="007D07C4">
              <w:pPr>
                <w:pStyle w:val="Bibliography"/>
                <w:rPr>
                  <w:noProof/>
                  <w:lang w:val="en-US"/>
                </w:rPr>
              </w:pPr>
              <w:r w:rsidRPr="007A2B97">
                <w:rPr>
                  <w:noProof/>
                  <w:lang w:val="en-US"/>
                </w:rPr>
                <w:t xml:space="preserve">Gormley, P. &amp; Kennedy, M., 1949. Diffusion From a Stream Following Through a Cylindrical Tube. </w:t>
              </w:r>
              <w:r w:rsidRPr="007A2B97">
                <w:rPr>
                  <w:i/>
                  <w:iCs/>
                  <w:noProof/>
                  <w:lang w:val="en-US"/>
                </w:rPr>
                <w:t xml:space="preserve">Proceedings of Royal Irish Academy, 52, </w:t>
              </w:r>
              <w:r w:rsidRPr="007A2B97">
                <w:rPr>
                  <w:noProof/>
                  <w:lang w:val="en-US"/>
                </w:rPr>
                <w:t>p. 163–169.</w:t>
              </w:r>
            </w:p>
            <w:p w:rsidR="007D07C4" w:rsidRDefault="007D07C4" w:rsidP="007D07C4">
              <w:pPr>
                <w:pStyle w:val="Bibliography"/>
                <w:rPr>
                  <w:noProof/>
                </w:rPr>
              </w:pPr>
              <w:r w:rsidRPr="007A2B97">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7D07C4" w:rsidRDefault="007D07C4" w:rsidP="007D07C4">
              <w:pPr>
                <w:pStyle w:val="Bibliography"/>
                <w:rPr>
                  <w:noProof/>
                </w:rPr>
              </w:pPr>
              <w:r>
                <w:rPr>
                  <w:noProof/>
                </w:rPr>
                <w:t xml:space="preserve">Grinshpun, S., Willeke, K. &amp; Kalatoors, S., 1994. </w:t>
              </w:r>
              <w:r w:rsidRPr="007A2B97">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7D07C4" w:rsidRPr="007A2B97" w:rsidRDefault="007D07C4" w:rsidP="007D07C4">
              <w:pPr>
                <w:pStyle w:val="Bibliography"/>
                <w:rPr>
                  <w:noProof/>
                  <w:lang w:val="en-US"/>
                </w:rPr>
              </w:pPr>
              <w:r>
                <w:rPr>
                  <w:noProof/>
                </w:rPr>
                <w:lastRenderedPageBreak/>
                <w:t xml:space="preserve">Hangal, S. &amp; Willeke, K., 1990a. </w:t>
              </w:r>
              <w:r w:rsidRPr="007A2B97">
                <w:rPr>
                  <w:noProof/>
                  <w:lang w:val="en-US"/>
                </w:rPr>
                <w:t>Aspiration Ef</w:t>
              </w:r>
              <w:r>
                <w:rPr>
                  <w:noProof/>
                </w:rPr>
                <w:t>ﬁ</w:t>
              </w:r>
              <w:r w:rsidRPr="007A2B97">
                <w:rPr>
                  <w:noProof/>
                  <w:lang w:val="en-US"/>
                </w:rPr>
                <w:t>ciency – Uni</w:t>
              </w:r>
              <w:r>
                <w:rPr>
                  <w:noProof/>
                </w:rPr>
                <w:t>ﬁ</w:t>
              </w:r>
              <w:r w:rsidRPr="007A2B97">
                <w:rPr>
                  <w:noProof/>
                  <w:lang w:val="en-US"/>
                </w:rPr>
                <w:t xml:space="preserve">ed Model for All Forward Sampling Angles. </w:t>
              </w:r>
              <w:r w:rsidRPr="007A2B97">
                <w:rPr>
                  <w:i/>
                  <w:iCs/>
                  <w:noProof/>
                  <w:lang w:val="en-US"/>
                </w:rPr>
                <w:t xml:space="preserve">Environmental Science &amp; Technology, </w:t>
              </w:r>
              <w:r w:rsidRPr="007A2B97">
                <w:rPr>
                  <w:noProof/>
                  <w:lang w:val="en-US"/>
                </w:rPr>
                <w:t>Osa/vuosikerta 24, pp. 688-691.</w:t>
              </w:r>
            </w:p>
            <w:p w:rsidR="007D07C4" w:rsidRPr="007A2B97" w:rsidRDefault="007D07C4" w:rsidP="007D07C4">
              <w:pPr>
                <w:pStyle w:val="Bibliography"/>
                <w:rPr>
                  <w:noProof/>
                  <w:lang w:val="en-US"/>
                </w:rPr>
              </w:pPr>
              <w:r w:rsidRPr="007A2B97">
                <w:rPr>
                  <w:noProof/>
                  <w:lang w:val="en-US"/>
                </w:rPr>
                <w:t xml:space="preserve">Hangal, S. &amp; Willeke, K., 1990b. Aspiration Efficiency: Overall Efficiency of Tubular Inlets Sampling at 0-90 Degrees From Horizontal Aerosol Flow. </w:t>
              </w:r>
              <w:r w:rsidRPr="007A2B97">
                <w:rPr>
                  <w:i/>
                  <w:iCs/>
                  <w:noProof/>
                  <w:lang w:val="en-US"/>
                </w:rPr>
                <w:t xml:space="preserve">Atmospheric Environment, </w:t>
              </w:r>
              <w:r w:rsidRPr="007A2B97">
                <w:rPr>
                  <w:noProof/>
                  <w:lang w:val="en-US"/>
                </w:rPr>
                <w:t>Osa/vuosikerta 24A, pp. 2379-2386.</w:t>
              </w:r>
            </w:p>
            <w:p w:rsidR="007D07C4" w:rsidRPr="007A2B97" w:rsidRDefault="007D07C4" w:rsidP="007D07C4">
              <w:pPr>
                <w:pStyle w:val="Bibliography"/>
                <w:rPr>
                  <w:noProof/>
                  <w:lang w:val="en-US"/>
                </w:rPr>
              </w:pPr>
              <w:r w:rsidRPr="007A2B97">
                <w:rPr>
                  <w:noProof/>
                  <w:lang w:val="en-US"/>
                </w:rPr>
                <w:t xml:space="preserve">Heyder, J. &amp; Gebhart, J., 1977. Gravitational Deposition of Particles From Laminar Aerosol Flow Through Inclined Circular Tubes. </w:t>
              </w:r>
              <w:r w:rsidRPr="007A2B97">
                <w:rPr>
                  <w:i/>
                  <w:iCs/>
                  <w:noProof/>
                  <w:lang w:val="en-US"/>
                </w:rPr>
                <w:t xml:space="preserve">Journal of Aerosol Science, </w:t>
              </w:r>
              <w:r w:rsidRPr="007A2B97">
                <w:rPr>
                  <w:noProof/>
                  <w:lang w:val="en-US"/>
                </w:rPr>
                <w:t>Osa/vuosikerta 8, p. 289–295.</w:t>
              </w:r>
            </w:p>
            <w:p w:rsidR="007D07C4" w:rsidRPr="007A2B97" w:rsidRDefault="007D07C4" w:rsidP="007D07C4">
              <w:pPr>
                <w:pStyle w:val="Bibliography"/>
                <w:rPr>
                  <w:noProof/>
                  <w:lang w:val="en-US"/>
                </w:rPr>
              </w:pPr>
              <w:r w:rsidRPr="007A2B97">
                <w:rPr>
                  <w:noProof/>
                  <w:lang w:val="en-US"/>
                </w:rPr>
                <w:t xml:space="preserve">Hinds, W., 1998. </w:t>
              </w:r>
              <w:r w:rsidRPr="007A2B97">
                <w:rPr>
                  <w:i/>
                  <w:iCs/>
                  <w:noProof/>
                  <w:lang w:val="en-US"/>
                </w:rPr>
                <w:t xml:space="preserve">Aerosol Technology: Properties, Behavior and Measurement of Airboren Particles. </w:t>
              </w:r>
              <w:r w:rsidRPr="007A2B97">
                <w:rPr>
                  <w:noProof/>
                  <w:lang w:val="en-US"/>
                </w:rPr>
                <w:t>New York: Wiley-Interscience.</w:t>
              </w:r>
            </w:p>
            <w:p w:rsidR="007D07C4" w:rsidRPr="007A2B97" w:rsidRDefault="007D07C4" w:rsidP="007D07C4">
              <w:pPr>
                <w:pStyle w:val="Bibliography"/>
                <w:rPr>
                  <w:noProof/>
                  <w:lang w:val="en-US"/>
                </w:rPr>
              </w:pPr>
              <w:r w:rsidRPr="007A2B97">
                <w:rPr>
                  <w:noProof/>
                  <w:lang w:val="en-US"/>
                </w:rPr>
                <w:t xml:space="preserve">Holman, J., 1972. </w:t>
              </w:r>
              <w:r w:rsidRPr="007A2B97">
                <w:rPr>
                  <w:i/>
                  <w:iCs/>
                  <w:noProof/>
                  <w:lang w:val="en-US"/>
                </w:rPr>
                <w:t xml:space="preserve">Heat Transfer. </w:t>
              </w:r>
              <w:r w:rsidRPr="007A2B97">
                <w:rPr>
                  <w:noProof/>
                  <w:lang w:val="en-US"/>
                </w:rPr>
                <w:t>New York: McGrawHill.</w:t>
              </w:r>
            </w:p>
            <w:p w:rsidR="007D07C4" w:rsidRDefault="007D07C4" w:rsidP="007D07C4">
              <w:pPr>
                <w:pStyle w:val="Bibliography"/>
                <w:rPr>
                  <w:noProof/>
                </w:rPr>
              </w:pPr>
              <w:r w:rsidRPr="007A2B97">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7D07C4" w:rsidRPr="007A2B97" w:rsidRDefault="007D07C4" w:rsidP="007D07C4">
              <w:pPr>
                <w:pStyle w:val="Bibliography"/>
                <w:rPr>
                  <w:noProof/>
                  <w:lang w:val="en-US"/>
                </w:rPr>
              </w:pPr>
              <w:r>
                <w:rPr>
                  <w:noProof/>
                </w:rPr>
                <w:t xml:space="preserve">Keskinen, J., Pietarinen, K. &amp; Lehtimäki, M., 1992. </w:t>
              </w:r>
              <w:r w:rsidRPr="007A2B97">
                <w:rPr>
                  <w:noProof/>
                  <w:lang w:val="en-US"/>
                </w:rPr>
                <w:t xml:space="preserve">Electrical low pressure impactor. </w:t>
              </w:r>
              <w:r w:rsidRPr="007A2B97">
                <w:rPr>
                  <w:i/>
                  <w:iCs/>
                  <w:noProof/>
                  <w:lang w:val="en-US"/>
                </w:rPr>
                <w:t xml:space="preserve">Journal of Aerosol Science, </w:t>
              </w:r>
              <w:r w:rsidRPr="007A2B97">
                <w:rPr>
                  <w:noProof/>
                  <w:lang w:val="en-US"/>
                </w:rPr>
                <w:t>Osa/vuosikerta 23, pp. 353-360.</w:t>
              </w:r>
            </w:p>
            <w:p w:rsidR="007D07C4" w:rsidRPr="007A2B97" w:rsidRDefault="007D07C4" w:rsidP="007D07C4">
              <w:pPr>
                <w:pStyle w:val="Bibliography"/>
                <w:rPr>
                  <w:noProof/>
                  <w:lang w:val="en-US"/>
                </w:rPr>
              </w:pPr>
              <w:r w:rsidRPr="007A2B97">
                <w:rPr>
                  <w:noProof/>
                  <w:lang w:val="en-US"/>
                </w:rPr>
                <w:t xml:space="preserve">Kittelson, D. ym., 2000. Diesel aerosol sampling in the atmosphere. </w:t>
              </w:r>
              <w:r w:rsidRPr="007A2B97">
                <w:rPr>
                  <w:i/>
                  <w:iCs/>
                  <w:noProof/>
                  <w:lang w:val="en-US"/>
                </w:rPr>
                <w:t>SAE Technical Paper Series.</w:t>
              </w:r>
            </w:p>
            <w:p w:rsidR="007D07C4" w:rsidRPr="007A2B97" w:rsidRDefault="007D07C4" w:rsidP="007D07C4">
              <w:pPr>
                <w:pStyle w:val="Bibliography"/>
                <w:rPr>
                  <w:noProof/>
                  <w:lang w:val="en-US"/>
                </w:rPr>
              </w:pPr>
              <w:r w:rsidRPr="007A2B97">
                <w:rPr>
                  <w:noProof/>
                  <w:lang w:val="en-US"/>
                </w:rPr>
                <w:t xml:space="preserve">Lee, K. W. &amp; Gieseke, J. A., 1994. Deposition of Particles in Turbulent Pipe Flows. </w:t>
              </w:r>
              <w:r w:rsidRPr="007A2B97">
                <w:rPr>
                  <w:i/>
                  <w:iCs/>
                  <w:noProof/>
                  <w:lang w:val="en-US"/>
                </w:rPr>
                <w:t xml:space="preserve">Journal of Aerosol Science, </w:t>
              </w:r>
              <w:r w:rsidRPr="007A2B97">
                <w:rPr>
                  <w:noProof/>
                  <w:lang w:val="en-US"/>
                </w:rPr>
                <w:t>Osa/vuosikerta 25, pp. 699-709.</w:t>
              </w:r>
            </w:p>
            <w:p w:rsidR="007D07C4" w:rsidRPr="007A2B97" w:rsidRDefault="007D07C4" w:rsidP="007D07C4">
              <w:pPr>
                <w:pStyle w:val="Bibliography"/>
                <w:rPr>
                  <w:noProof/>
                  <w:lang w:val="en-US"/>
                </w:rPr>
              </w:pPr>
              <w:r w:rsidRPr="007A2B97">
                <w:rPr>
                  <w:noProof/>
                  <w:lang w:val="en-US"/>
                </w:rPr>
                <w:t xml:space="preserve">Liu, B. Y. H., Pui, D. Y. H., Rubow, K. L. &amp; Szymanski, W. W., 1985. Electrostatic effects in aerosol sampling and filtration. </w:t>
              </w:r>
              <w:r w:rsidRPr="007A2B97">
                <w:rPr>
                  <w:i/>
                  <w:iCs/>
                  <w:noProof/>
                  <w:lang w:val="en-US"/>
                </w:rPr>
                <w:t xml:space="preserve">The Annals of Occupational Science, </w:t>
              </w:r>
              <w:r w:rsidRPr="007A2B97">
                <w:rPr>
                  <w:noProof/>
                  <w:lang w:val="en-US"/>
                </w:rPr>
                <w:t>Osa/vuosikerta 25, pp. 251-269.</w:t>
              </w:r>
            </w:p>
            <w:p w:rsidR="007D07C4" w:rsidRPr="007A2B97" w:rsidRDefault="007D07C4" w:rsidP="007D07C4">
              <w:pPr>
                <w:pStyle w:val="Bibliography"/>
                <w:rPr>
                  <w:noProof/>
                  <w:lang w:val="en-US"/>
                </w:rPr>
              </w:pPr>
              <w:r w:rsidRPr="007A2B97">
                <w:rPr>
                  <w:noProof/>
                  <w:lang w:val="en-US"/>
                </w:rPr>
                <w:t xml:space="preserve">Liu, B., Zhang, Z. &amp; Kuehn, T., 1989. A Numerical Study of Inertial Errors in Anisokinetic Sampling. </w:t>
              </w:r>
              <w:r w:rsidRPr="007A2B97">
                <w:rPr>
                  <w:i/>
                  <w:iCs/>
                  <w:noProof/>
                  <w:lang w:val="en-US"/>
                </w:rPr>
                <w:t xml:space="preserve">Journal of Aerosol Science, </w:t>
              </w:r>
              <w:r w:rsidRPr="007A2B97">
                <w:rPr>
                  <w:noProof/>
                  <w:lang w:val="en-US"/>
                </w:rPr>
                <w:t>Osa/vuosikerta 20, p. 367–380.</w:t>
              </w:r>
            </w:p>
            <w:p w:rsidR="007D07C4" w:rsidRPr="007A2B97" w:rsidRDefault="007D07C4" w:rsidP="007D07C4">
              <w:pPr>
                <w:pStyle w:val="Bibliography"/>
                <w:rPr>
                  <w:noProof/>
                  <w:lang w:val="en-US"/>
                </w:rPr>
              </w:pPr>
              <w:r w:rsidRPr="007A2B97">
                <w:rPr>
                  <w:noProof/>
                  <w:lang w:val="en-US"/>
                </w:rPr>
                <w:t xml:space="preserve">Muyshondt, A., McFarland, A. R. &amp; Anand, N. K., 1996. Deposition of Aerosol Particles in Contraction Fittings. </w:t>
              </w:r>
              <w:r w:rsidRPr="007A2B97">
                <w:rPr>
                  <w:i/>
                  <w:iCs/>
                  <w:noProof/>
                  <w:lang w:val="en-US"/>
                </w:rPr>
                <w:t xml:space="preserve">Aerosol Science and Technology, </w:t>
              </w:r>
              <w:r w:rsidRPr="007A2B97">
                <w:rPr>
                  <w:noProof/>
                  <w:lang w:val="en-US"/>
                </w:rPr>
                <w:t>Osa/vuosikerta 24, p. 205–216.</w:t>
              </w:r>
            </w:p>
            <w:p w:rsidR="007D07C4" w:rsidRDefault="007D07C4" w:rsidP="007D07C4">
              <w:pPr>
                <w:pStyle w:val="Bibliography"/>
                <w:rPr>
                  <w:noProof/>
                </w:rPr>
              </w:pPr>
              <w:r w:rsidRPr="007A2B97">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7D07C4" w:rsidRDefault="007D07C4" w:rsidP="007D07C4">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7D07C4" w:rsidRPr="007A2B97" w:rsidRDefault="007D07C4" w:rsidP="007D07C4">
              <w:pPr>
                <w:pStyle w:val="Bibliography"/>
                <w:rPr>
                  <w:noProof/>
                  <w:lang w:val="en-US"/>
                </w:rPr>
              </w:pPr>
              <w:r>
                <w:rPr>
                  <w:noProof/>
                </w:rPr>
                <w:t xml:space="preserve">Pui, D. Y. H., Romaynovas, F. &amp; Liu, B. Y. H., 1987. </w:t>
              </w:r>
              <w:r w:rsidRPr="007A2B97">
                <w:rPr>
                  <w:noProof/>
                  <w:lang w:val="en-US"/>
                </w:rPr>
                <w:t xml:space="preserve">Experimental Study of Particle Deposition in Bends of Circular Cross Section. </w:t>
              </w:r>
              <w:r w:rsidRPr="007A2B97">
                <w:rPr>
                  <w:i/>
                  <w:iCs/>
                  <w:noProof/>
                  <w:lang w:val="en-US"/>
                </w:rPr>
                <w:t xml:space="preserve">Aerosol Science &amp; Technology, </w:t>
              </w:r>
              <w:r w:rsidRPr="007A2B97">
                <w:rPr>
                  <w:noProof/>
                  <w:lang w:val="en-US"/>
                </w:rPr>
                <w:t>Osa/vuosikerta 7, pp. 301-315.</w:t>
              </w:r>
            </w:p>
            <w:p w:rsidR="007D07C4" w:rsidRPr="007A2B97" w:rsidRDefault="007D07C4" w:rsidP="007D07C4">
              <w:pPr>
                <w:pStyle w:val="Bibliography"/>
                <w:rPr>
                  <w:noProof/>
                  <w:lang w:val="en-US"/>
                </w:rPr>
              </w:pPr>
              <w:r w:rsidRPr="007A2B97">
                <w:rPr>
                  <w:noProof/>
                  <w:lang w:val="en-US"/>
                </w:rPr>
                <w:t xml:space="preserve">Pöschl, U., 2005. Atmospheric aerosols: composition, transformation, climate and health effects. </w:t>
              </w:r>
              <w:r w:rsidRPr="007A2B97">
                <w:rPr>
                  <w:i/>
                  <w:iCs/>
                  <w:noProof/>
                  <w:lang w:val="en-US"/>
                </w:rPr>
                <w:t xml:space="preserve">Angewandte Chemie (Internationl ed. in English), </w:t>
              </w:r>
              <w:r w:rsidRPr="007A2B97">
                <w:rPr>
                  <w:noProof/>
                  <w:lang w:val="en-US"/>
                </w:rPr>
                <w:t>pp. 7520-40.</w:t>
              </w:r>
            </w:p>
            <w:p w:rsidR="007D07C4" w:rsidRPr="007A2B97" w:rsidRDefault="007D07C4" w:rsidP="007D07C4">
              <w:pPr>
                <w:pStyle w:val="Bibliography"/>
                <w:rPr>
                  <w:noProof/>
                  <w:lang w:val="en-US"/>
                </w:rPr>
              </w:pPr>
              <w:r w:rsidRPr="007A2B97">
                <w:rPr>
                  <w:noProof/>
                  <w:lang w:val="en-US"/>
                </w:rPr>
                <w:t xml:space="preserve">Wang, M. ym., 2009. Use of a mobile laboratory to evaluate changes in on-road air pollutants during the Beijing 2008 summer olympics. </w:t>
              </w:r>
              <w:r w:rsidRPr="007A2B97">
                <w:rPr>
                  <w:i/>
                  <w:iCs/>
                  <w:noProof/>
                  <w:lang w:val="en-US"/>
                </w:rPr>
                <w:t xml:space="preserve">Atmospheric Chemistry and Physics, </w:t>
              </w:r>
              <w:r w:rsidRPr="007A2B97">
                <w:rPr>
                  <w:noProof/>
                  <w:lang w:val="en-US"/>
                </w:rPr>
                <w:t>Osa/vuosikerta 9, pp. 8247-8263.</w:t>
              </w:r>
            </w:p>
            <w:p w:rsidR="007D07C4" w:rsidRPr="007A2B97" w:rsidRDefault="007D07C4" w:rsidP="007D07C4">
              <w:pPr>
                <w:pStyle w:val="Bibliography"/>
                <w:rPr>
                  <w:noProof/>
                  <w:lang w:val="en-US"/>
                </w:rPr>
              </w:pPr>
              <w:r w:rsidRPr="007A2B97">
                <w:rPr>
                  <w:noProof/>
                  <w:lang w:val="en-US"/>
                </w:rPr>
                <w:t xml:space="preserve">Weiden, S., Drewnick, F. &amp; Borrmann, S., 2009. Particle Loss Calculator - a New Software Tool for the Assessment of the Performance of Aerosol Inlet System. </w:t>
              </w:r>
              <w:r w:rsidRPr="007A2B97">
                <w:rPr>
                  <w:i/>
                  <w:iCs/>
                  <w:noProof/>
                  <w:lang w:val="en-US"/>
                </w:rPr>
                <w:t xml:space="preserve">Atmospheric Measurement Techniques, </w:t>
              </w:r>
              <w:r w:rsidRPr="007A2B97">
                <w:rPr>
                  <w:noProof/>
                  <w:lang w:val="en-US"/>
                </w:rPr>
                <w:t>Osa/vuosikerta 2, pp. 479-494.</w:t>
              </w:r>
            </w:p>
            <w:p w:rsidR="007D07C4" w:rsidRPr="007A2B97" w:rsidRDefault="007D07C4" w:rsidP="007D07C4">
              <w:pPr>
                <w:pStyle w:val="Bibliography"/>
                <w:rPr>
                  <w:noProof/>
                  <w:lang w:val="en-US"/>
                </w:rPr>
              </w:pPr>
              <w:r w:rsidRPr="007A2B97">
                <w:rPr>
                  <w:noProof/>
                  <w:lang w:val="en-US"/>
                </w:rPr>
                <w:lastRenderedPageBreak/>
                <w:t xml:space="preserve">Wen, H. Y. &amp; Kesper, G., 1989. On the kinetics of particle re-entrainment from surfaces. </w:t>
              </w:r>
              <w:r w:rsidRPr="007A2B97">
                <w:rPr>
                  <w:i/>
                  <w:iCs/>
                  <w:noProof/>
                  <w:lang w:val="en-US"/>
                </w:rPr>
                <w:t xml:space="preserve">Journal of Aerosol Science, </w:t>
              </w:r>
              <w:r w:rsidRPr="007A2B97">
                <w:rPr>
                  <w:noProof/>
                  <w:lang w:val="en-US"/>
                </w:rPr>
                <w:t>Osa/vuosikerta 20, p. 20:483.498.</w:t>
              </w:r>
            </w:p>
            <w:p w:rsidR="007D07C4" w:rsidRPr="007A2B97" w:rsidRDefault="007D07C4" w:rsidP="007D07C4">
              <w:pPr>
                <w:pStyle w:val="Bibliography"/>
                <w:rPr>
                  <w:noProof/>
                  <w:lang w:val="en-US"/>
                </w:rPr>
              </w:pPr>
              <w:r w:rsidRPr="007A2B97">
                <w:rPr>
                  <w:noProof/>
                  <w:lang w:val="en-US"/>
                </w:rPr>
                <w:t xml:space="preserve">Willeke, K. &amp; Baron, P., 2005. </w:t>
              </w:r>
              <w:r w:rsidRPr="007A2B97">
                <w:rPr>
                  <w:i/>
                  <w:iCs/>
                  <w:noProof/>
                  <w:lang w:val="en-US"/>
                </w:rPr>
                <w:t xml:space="preserve">Aerosol Measurement: Principles, Techiques and Applications. </w:t>
              </w:r>
              <w:r w:rsidRPr="007A2B97">
                <w:rPr>
                  <w:noProof/>
                  <w:lang w:val="en-US"/>
                </w:rPr>
                <w:t>New York: A John Wiley &amp; Sons, Inc., Publication.</w:t>
              </w:r>
            </w:p>
            <w:p w:rsidR="007D07C4" w:rsidRDefault="007D07C4" w:rsidP="007D07C4">
              <w:pPr>
                <w:pStyle w:val="Bibliography"/>
                <w:rPr>
                  <w:noProof/>
                </w:rPr>
              </w:pPr>
              <w:r w:rsidRPr="007A2B97">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7D07C4">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75D6" w:rsidRDefault="007A75D6" w:rsidP="006C0D50">
      <w:pPr>
        <w:spacing w:after="0" w:line="240" w:lineRule="auto"/>
      </w:pPr>
      <w:r>
        <w:separator/>
      </w:r>
    </w:p>
  </w:endnote>
  <w:endnote w:type="continuationSeparator" w:id="0">
    <w:p w:rsidR="007A75D6" w:rsidRDefault="007A75D6"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75D6" w:rsidRDefault="007A75D6" w:rsidP="006C0D50">
      <w:pPr>
        <w:spacing w:after="0" w:line="240" w:lineRule="auto"/>
      </w:pPr>
      <w:r>
        <w:separator/>
      </w:r>
    </w:p>
  </w:footnote>
  <w:footnote w:type="continuationSeparator" w:id="0">
    <w:p w:rsidR="007A75D6" w:rsidRDefault="007A75D6"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658D8"/>
    <w:rsid w:val="00270765"/>
    <w:rsid w:val="00274FFF"/>
    <w:rsid w:val="00296173"/>
    <w:rsid w:val="002A1193"/>
    <w:rsid w:val="002C0232"/>
    <w:rsid w:val="002D3432"/>
    <w:rsid w:val="002E364B"/>
    <w:rsid w:val="00304893"/>
    <w:rsid w:val="003151C9"/>
    <w:rsid w:val="0032012C"/>
    <w:rsid w:val="003409EC"/>
    <w:rsid w:val="00341E56"/>
    <w:rsid w:val="0035115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75832"/>
    <w:rsid w:val="0058245E"/>
    <w:rsid w:val="00587CAF"/>
    <w:rsid w:val="00591D46"/>
    <w:rsid w:val="00593E1F"/>
    <w:rsid w:val="005A5AAA"/>
    <w:rsid w:val="005B441F"/>
    <w:rsid w:val="005C22A2"/>
    <w:rsid w:val="005E694F"/>
    <w:rsid w:val="005F2324"/>
    <w:rsid w:val="005F71F6"/>
    <w:rsid w:val="00601906"/>
    <w:rsid w:val="0060564E"/>
    <w:rsid w:val="00621B12"/>
    <w:rsid w:val="006306AF"/>
    <w:rsid w:val="00633A03"/>
    <w:rsid w:val="00640F41"/>
    <w:rsid w:val="00642256"/>
    <w:rsid w:val="00655D80"/>
    <w:rsid w:val="006749DA"/>
    <w:rsid w:val="00692828"/>
    <w:rsid w:val="0069697F"/>
    <w:rsid w:val="006A7DF1"/>
    <w:rsid w:val="006A7F3A"/>
    <w:rsid w:val="006C0D50"/>
    <w:rsid w:val="006C660F"/>
    <w:rsid w:val="006D6AD5"/>
    <w:rsid w:val="006E4CCF"/>
    <w:rsid w:val="006E5252"/>
    <w:rsid w:val="006F434C"/>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35204"/>
    <w:rsid w:val="00A50B92"/>
    <w:rsid w:val="00A56A08"/>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A66BA"/>
    <w:rsid w:val="00DD2467"/>
    <w:rsid w:val="00DD2ABC"/>
    <w:rsid w:val="00DE4D42"/>
    <w:rsid w:val="00DE5EDC"/>
    <w:rsid w:val="00DE73C0"/>
    <w:rsid w:val="00DF32D5"/>
    <w:rsid w:val="00E02575"/>
    <w:rsid w:val="00E24C57"/>
    <w:rsid w:val="00E250CC"/>
    <w:rsid w:val="00E377AE"/>
    <w:rsid w:val="00E503CB"/>
    <w:rsid w:val="00E6180D"/>
    <w:rsid w:val="00E81E88"/>
    <w:rsid w:val="00E9598A"/>
    <w:rsid w:val="00EA0986"/>
    <w:rsid w:val="00EB7F9E"/>
    <w:rsid w:val="00ED050D"/>
    <w:rsid w:val="00ED16F5"/>
    <w:rsid w:val="00ED4BB0"/>
    <w:rsid w:val="00ED5C03"/>
    <w:rsid w:val="00EE64E8"/>
    <w:rsid w:val="00F00B27"/>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7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76E7E92"/>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image" Target="media/image22.emf"/><Relationship Id="rId49"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6C8"/>
    <w:rsid w:val="008256C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56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s>
</file>

<file path=customXml/itemProps1.xml><?xml version="1.0" encoding="utf-8"?>
<ds:datastoreItem xmlns:ds="http://schemas.openxmlformats.org/officeDocument/2006/customXml" ds:itemID="{EC45879E-621F-4F08-9E37-C077E6785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C61D2A92.dotm</Template>
  <TotalTime>1</TotalTime>
  <Pages>47</Pages>
  <Words>8543</Words>
  <Characters>69200</Characters>
  <Application>Microsoft Office Word</Application>
  <DocSecurity>0</DocSecurity>
  <Lines>576</Lines>
  <Paragraphs>155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2</cp:revision>
  <dcterms:created xsi:type="dcterms:W3CDTF">2016-09-13T11:00:00Z</dcterms:created>
  <dcterms:modified xsi:type="dcterms:W3CDTF">2016-09-13T11:00:00Z</dcterms:modified>
</cp:coreProperties>
</file>